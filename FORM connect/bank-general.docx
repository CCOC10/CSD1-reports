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D0C5" w14:textId="0B2A4C53" w:rsidR="00BA2076" w:rsidRPr="004B2AE6" w:rsidRDefault="007F47C0" w:rsidP="00BA2076">
      <w:pPr>
        <w:ind w:right="-1"/>
        <w:rPr>
          <w:rFonts w:ascii="TH SarabunPSK" w:hAnsi="TH SarabunPSK" w:cs="TH SarabunPSK"/>
          <w:color w:val="000000"/>
          <w:sz w:val="28"/>
        </w:rPr>
      </w:pPr>
      <w:r w:rsidRPr="004B2AE6">
        <w:rPr>
          <w:rFonts w:ascii="TH SarabunPSK" w:eastAsia="Cordia New" w:hAnsi="TH SarabunPSK" w:cs="TH SarabunPSK"/>
          <w:noProof/>
          <w:szCs w:val="24"/>
          <w:cs/>
        </w:rPr>
        <w:drawing>
          <wp:anchor distT="0" distB="0" distL="114300" distR="114300" simplePos="0" relativeHeight="251663872" behindDoc="0" locked="0" layoutInCell="1" allowOverlap="1" wp14:anchorId="42FA0306" wp14:editId="19CFC9AF">
            <wp:simplePos x="0" y="0"/>
            <wp:positionH relativeFrom="column">
              <wp:posOffset>2604770</wp:posOffset>
            </wp:positionH>
            <wp:positionV relativeFrom="paragraph">
              <wp:posOffset>151040</wp:posOffset>
            </wp:positionV>
            <wp:extent cx="983615" cy="1081405"/>
            <wp:effectExtent l="0" t="0" r="6985" b="4445"/>
            <wp:wrapNone/>
            <wp:docPr id="8824024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A78" w:rsidRPr="004B2AE6">
        <w:rPr>
          <w:rFonts w:ascii="TH SarabunPSK" w:hAnsi="TH SarabunPSK" w:cs="TH SarabunPSK"/>
          <w:color w:val="000000"/>
          <w:sz w:val="28"/>
        </w:rPr>
        <w:t xml:space="preserve">                                                                                </w:t>
      </w:r>
    </w:p>
    <w:p w14:paraId="7613ED79" w14:textId="77777777" w:rsidR="00130A4F" w:rsidRPr="004B2AE6" w:rsidRDefault="00130A4F" w:rsidP="00130A4F">
      <w:pPr>
        <w:ind w:right="-1"/>
        <w:rPr>
          <w:rFonts w:ascii="TH SarabunPSK" w:hAnsi="TH SarabunPSK" w:cs="TH SarabunPSK"/>
          <w:b/>
          <w:bCs/>
          <w:color w:val="000000"/>
          <w:sz w:val="28"/>
        </w:rPr>
      </w:pPr>
    </w:p>
    <w:p w14:paraId="51999666" w14:textId="5236FEBF" w:rsidR="00130A4F" w:rsidRPr="004B2AE6" w:rsidRDefault="00ED60E2" w:rsidP="00130A4F">
      <w:pPr>
        <w:ind w:right="-1"/>
        <w:rPr>
          <w:rFonts w:ascii="TH SarabunPSK" w:hAnsi="TH SarabunPSK" w:cs="TH SarabunPSK"/>
          <w:b/>
          <w:bCs/>
          <w:color w:val="000000"/>
          <w:sz w:val="28"/>
        </w:rPr>
      </w:pPr>
      <w:r w:rsidRPr="004B2AE6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t>ด่วนที่สุด</w:t>
      </w:r>
    </w:p>
    <w:p w14:paraId="151E811A" w14:textId="0AAAFC32" w:rsidR="00130A4F" w:rsidRPr="004B2AE6" w:rsidRDefault="004F28F6" w:rsidP="00130A4F">
      <w:pPr>
        <w:ind w:right="-1"/>
        <w:rPr>
          <w:rFonts w:ascii="TH SarabunPSK" w:hAnsi="TH SarabunPSK" w:cs="TH SarabunPSK"/>
          <w:color w:val="000000"/>
          <w:sz w:val="28"/>
        </w:rPr>
      </w:pPr>
      <w:r w:rsidRPr="004B2AE6">
        <w:rPr>
          <w:rFonts w:ascii="TH SarabunPSK" w:hAnsi="TH SarabunPSK" w:cs="TH SarabunPSK"/>
          <w:b/>
          <w:bCs/>
          <w:color w:val="000000"/>
          <w:sz w:val="28"/>
          <w:cs/>
        </w:rPr>
        <w:t>หมายเรียกพยานเ</w:t>
      </w:r>
      <w:r w:rsidRPr="004B2AE6">
        <w:rPr>
          <w:rFonts w:ascii="TH SarabunPSK" w:hAnsi="TH SarabunPSK" w:cs="TH SarabunPSK"/>
          <w:b/>
          <w:bCs/>
          <w:color w:val="000000"/>
          <w:sz w:val="28"/>
          <w:cs/>
          <w:lang w:val="th-TH"/>
        </w:rPr>
        <w:t>อกสาร</w:t>
      </w:r>
    </w:p>
    <w:p w14:paraId="423ECCB2" w14:textId="3059EC36" w:rsidR="00ED60E2" w:rsidRPr="004B2AE6" w:rsidRDefault="00ED60E2" w:rsidP="00130A4F">
      <w:pPr>
        <w:ind w:right="-1"/>
        <w:rPr>
          <w:rFonts w:ascii="TH SarabunPSK" w:hAnsi="TH SarabunPSK" w:cs="TH SarabunPSK"/>
          <w:sz w:val="28"/>
          <w:cs/>
        </w:rPr>
      </w:pPr>
      <w:r w:rsidRPr="004B2AE6">
        <w:rPr>
          <w:rFonts w:ascii="TH SarabunPSK" w:hAnsi="TH SarabunPSK" w:cs="TH SarabunPSK"/>
          <w:sz w:val="28"/>
          <w:cs/>
        </w:rPr>
        <w:t xml:space="preserve">ที่ </w:t>
      </w:r>
      <w:proofErr w:type="spellStart"/>
      <w:r w:rsidR="003F2468" w:rsidRPr="004B2AE6">
        <w:rPr>
          <w:rFonts w:ascii="TH SarabunPSK" w:hAnsi="TH SarabunPSK" w:cs="TH SarabunPSK"/>
          <w:sz w:val="28"/>
          <w:cs/>
        </w:rPr>
        <w:t>ตช</w:t>
      </w:r>
      <w:proofErr w:type="spellEnd"/>
      <w:r w:rsidR="003F2468" w:rsidRPr="004B2AE6">
        <w:rPr>
          <w:rFonts w:ascii="TH SarabunPSK" w:hAnsi="TH SarabunPSK" w:cs="TH SarabunPSK"/>
          <w:sz w:val="28"/>
          <w:cs/>
        </w:rPr>
        <w:t xml:space="preserve"> </w:t>
      </w:r>
      <w:r w:rsidR="00D84E5C" w:rsidRPr="004B2AE6">
        <w:rPr>
          <w:rFonts w:ascii="TH SarabunPSK" w:hAnsi="TH SarabunPSK" w:cs="TH SarabunPSK"/>
          <w:sz w:val="28"/>
          <w:cs/>
        </w:rPr>
        <w:t>0026</w:t>
      </w:r>
      <w:r w:rsidRPr="004B2AE6">
        <w:rPr>
          <w:rFonts w:ascii="TH SarabunPSK" w:hAnsi="TH SarabunPSK" w:cs="TH SarabunPSK"/>
          <w:sz w:val="28"/>
          <w:cs/>
        </w:rPr>
        <w:t>.</w:t>
      </w:r>
      <w:r w:rsidR="00D84E5C" w:rsidRPr="004B2AE6">
        <w:rPr>
          <w:rFonts w:ascii="TH SarabunPSK" w:hAnsi="TH SarabunPSK" w:cs="TH SarabunPSK"/>
          <w:sz w:val="28"/>
          <w:cs/>
        </w:rPr>
        <w:t>21</w:t>
      </w:r>
      <w:r w:rsidRPr="004B2AE6">
        <w:rPr>
          <w:rFonts w:ascii="TH SarabunPSK" w:hAnsi="TH SarabunPSK" w:cs="TH SarabunPSK"/>
          <w:sz w:val="28"/>
          <w:cs/>
        </w:rPr>
        <w:t>/</w:t>
      </w:r>
      <w:r w:rsidR="00354097" w:rsidRPr="00354097">
        <w:rPr>
          <w:rFonts w:ascii="TH SarabunPSK" w:hAnsi="TH SarabunPSK" w:cs="TH SarabunPSK"/>
          <w:sz w:val="28"/>
        </w:rPr>
        <w:t>{{</w:t>
      </w:r>
      <w:proofErr w:type="spellStart"/>
      <w:r w:rsidR="00354097" w:rsidRPr="00354097">
        <w:rPr>
          <w:rFonts w:ascii="TH SarabunPSK" w:hAnsi="TH SarabunPSK" w:cs="TH SarabunPSK"/>
          <w:sz w:val="28"/>
        </w:rPr>
        <w:t>doc_number</w:t>
      </w:r>
      <w:proofErr w:type="spellEnd"/>
      <w:r w:rsidR="00354097" w:rsidRPr="00354097">
        <w:rPr>
          <w:rFonts w:ascii="TH SarabunPSK" w:hAnsi="TH SarabunPSK" w:cs="TH SarabunPSK"/>
          <w:sz w:val="28"/>
        </w:rPr>
        <w:t>}}</w:t>
      </w:r>
    </w:p>
    <w:p w14:paraId="52F1F66C" w14:textId="22D7CEF6" w:rsidR="00D7264F" w:rsidRPr="004B2AE6" w:rsidRDefault="00130A4F" w:rsidP="00130A4F">
      <w:pPr>
        <w:ind w:right="-1" w:firstLine="360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4B2AE6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สำนักงานตำรวจแห่งชาติ</w:t>
      </w:r>
    </w:p>
    <w:p w14:paraId="72AF37D5" w14:textId="4F5AC97F" w:rsidR="00130A4F" w:rsidRPr="004B2AE6" w:rsidRDefault="00130A4F" w:rsidP="00130A4F">
      <w:pPr>
        <w:ind w:right="-1" w:firstLine="36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สถานที่ออกหมาย กองกำกับการ </w:t>
      </w:r>
      <w:r w:rsidR="00D84E5C" w:rsidRPr="004B2AE6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กองบังคับการปราบปราม กองบัญชาการตำรวจสอบสวนกลาง</w:t>
      </w:r>
    </w:p>
    <w:p w14:paraId="551B163F" w14:textId="606460BD" w:rsidR="00130A4F" w:rsidRPr="004B2AE6" w:rsidRDefault="008A3A78" w:rsidP="00130A4F">
      <w:pPr>
        <w:ind w:right="-1" w:firstLine="360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>ออกหมายวันที่</w:t>
      </w:r>
      <w:r w:rsidR="005E11B4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622BFE" w:rsidRPr="00622BFE">
        <w:rPr>
          <w:rFonts w:ascii="TH SarabunPSK" w:hAnsi="TH SarabunPSK" w:cs="TH SarabunPSK"/>
          <w:color w:val="000000"/>
          <w:sz w:val="32"/>
          <w:szCs w:val="32"/>
        </w:rPr>
        <w:t>{{</w:t>
      </w:r>
      <w:proofErr w:type="spellStart"/>
      <w:r w:rsidR="00622BFE" w:rsidRPr="00622BFE">
        <w:rPr>
          <w:rFonts w:ascii="TH SarabunPSK" w:hAnsi="TH SarabunPSK" w:cs="TH SarabunPSK"/>
          <w:color w:val="000000"/>
          <w:sz w:val="32"/>
          <w:szCs w:val="32"/>
        </w:rPr>
        <w:t>issue_date_th</w:t>
      </w:r>
      <w:proofErr w:type="spellEnd"/>
      <w:r w:rsidR="00622BFE" w:rsidRPr="00622BFE">
        <w:rPr>
          <w:rFonts w:ascii="TH SarabunPSK" w:hAnsi="TH SarabunPSK" w:cs="TH SarabunPSK"/>
          <w:color w:val="000000"/>
          <w:sz w:val="32"/>
          <w:szCs w:val="32"/>
        </w:rPr>
        <w:t>}}</w:t>
      </w:r>
    </w:p>
    <w:p w14:paraId="514DF334" w14:textId="367800EF" w:rsidR="00130A4F" w:rsidRPr="004B2AE6" w:rsidRDefault="00130A4F" w:rsidP="004813A2">
      <w:pPr>
        <w:ind w:right="-1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</w:t>
      </w:r>
      <w:r w:rsidR="003C305A" w:rsidRPr="004B2AE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ความอาญา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4"/>
        <w:gridCol w:w="284"/>
        <w:gridCol w:w="5528"/>
        <w:gridCol w:w="2409"/>
      </w:tblGrid>
      <w:tr w:rsidR="00130A4F" w:rsidRPr="004B2AE6" w14:paraId="07D1EF3E" w14:textId="77777777" w:rsidTr="00BD24EA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C002ADE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793A80" w14:textId="6637461F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B2AE6"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6C2032A" wp14:editId="4A707051">
                      <wp:simplePos x="0" y="0"/>
                      <wp:positionH relativeFrom="column">
                        <wp:posOffset>-39409</wp:posOffset>
                      </wp:positionH>
                      <wp:positionV relativeFrom="paragraph">
                        <wp:posOffset>86949</wp:posOffset>
                      </wp:positionV>
                      <wp:extent cx="89554" cy="692870"/>
                      <wp:effectExtent l="0" t="0" r="12065" b="18415"/>
                      <wp:wrapNone/>
                      <wp:docPr id="4" name="วงเล็บปีกกาซ้า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9554" cy="69287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30BF9C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วงเล็บปีกกาซ้าย 4" o:spid="_x0000_s1026" type="#_x0000_t87" style="position:absolute;margin-left:-3.1pt;margin-top:6.85pt;width:7.05pt;height:5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" adj="1163"/>
                  </w:pict>
                </mc:Fallback>
              </mc:AlternateContent>
            </w: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EC60EA7" w14:textId="0286A274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F2CE174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B2AE6">
              <w:rPr>
                <w:rFonts w:ascii="TH SarabunPSK" w:hAnsi="TH SarabunPSK" w:cs="TH SarabunPSK"/>
                <w:sz w:val="32"/>
                <w:szCs w:val="32"/>
                <w:cs/>
              </w:rPr>
              <w:t>ผู้กล่าวหา</w:t>
            </w:r>
          </w:p>
        </w:tc>
      </w:tr>
      <w:tr w:rsidR="00130A4F" w:rsidRPr="004B2AE6" w14:paraId="7F43CF89" w14:textId="77777777" w:rsidTr="00BD24EA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BD3D7AC" w14:textId="77777777" w:rsidR="00130A4F" w:rsidRPr="004B2AE6" w:rsidRDefault="00130A4F" w:rsidP="00935F3B">
            <w:pPr>
              <w:pStyle w:val="Heading3"/>
              <w:rPr>
                <w:rFonts w:ascii="TH SarabunPSK" w:hAnsi="TH SarabunPSK" w:cs="TH SarabunPSK"/>
              </w:rPr>
            </w:pPr>
            <w:r w:rsidRPr="004B2AE6">
              <w:rPr>
                <w:rFonts w:ascii="TH SarabunPSK" w:hAnsi="TH SarabunPSK" w:cs="TH SarabunPSK"/>
                <w:cs/>
              </w:rPr>
              <w:t>คดีระหว่าง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05932A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5EB7624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52032A5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30A4F" w:rsidRPr="004B2AE6" w14:paraId="3E59C831" w14:textId="77777777" w:rsidTr="00BD24EA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77DB4AD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893F11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845506F" w14:textId="4CC37C5C" w:rsidR="00130A4F" w:rsidRPr="004B2AE6" w:rsidRDefault="00130A4F" w:rsidP="008A13B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62B8353" w14:textId="77777777" w:rsidR="00130A4F" w:rsidRPr="004B2AE6" w:rsidRDefault="00130A4F" w:rsidP="00935F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B2AE6">
              <w:rPr>
                <w:rFonts w:ascii="TH SarabunPSK" w:hAnsi="TH SarabunPSK" w:cs="TH SarabunPSK"/>
                <w:sz w:val="32"/>
                <w:szCs w:val="32"/>
                <w:cs/>
              </w:rPr>
              <w:t>ผู้ต้องหา</w:t>
            </w:r>
          </w:p>
        </w:tc>
      </w:tr>
    </w:tbl>
    <w:p w14:paraId="76E68D81" w14:textId="6347DF60" w:rsidR="00BD24EA" w:rsidRPr="004B2AE6" w:rsidRDefault="00A35FA3" w:rsidP="00820170">
      <w:pPr>
        <w:spacing w:after="240"/>
        <w:ind w:right="-1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4B2AE6">
        <w:rPr>
          <w:rFonts w:ascii="TH SarabunPSK" w:hAnsi="TH SarabunPSK" w:cs="TH SarabunPSK"/>
          <w:sz w:val="32"/>
          <w:szCs w:val="32"/>
          <w:cs/>
        </w:rPr>
        <w:t xml:space="preserve">อาศัยอำนาจตามประมวลกฎหมายวิธีพิจารณาความอาญา </w:t>
      </w:r>
      <w:r w:rsidR="00BD24EA" w:rsidRPr="004B2AE6">
        <w:rPr>
          <w:rFonts w:ascii="TH SarabunPSK" w:hAnsi="TH SarabunPSK" w:cs="TH SarabunPSK"/>
          <w:sz w:val="32"/>
          <w:szCs w:val="32"/>
          <w:cs/>
        </w:rPr>
        <w:t xml:space="preserve">พุทธศักราช </w:t>
      </w:r>
      <w:r w:rsidR="00D84E5C" w:rsidRPr="004B2AE6">
        <w:rPr>
          <w:rFonts w:ascii="TH SarabunPSK" w:hAnsi="TH SarabunPSK" w:cs="TH SarabunPSK"/>
          <w:sz w:val="32"/>
          <w:szCs w:val="32"/>
          <w:cs/>
        </w:rPr>
        <w:t>2477</w:t>
      </w:r>
      <w:r w:rsidR="00BD24EA" w:rsidRPr="004B2AE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B2AE6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="00D84E5C" w:rsidRPr="004B2AE6">
        <w:rPr>
          <w:rFonts w:ascii="TH SarabunPSK" w:hAnsi="TH SarabunPSK" w:cs="TH SarabunPSK"/>
          <w:sz w:val="32"/>
          <w:szCs w:val="32"/>
          <w:cs/>
        </w:rPr>
        <w:t>52</w:t>
      </w:r>
      <w:r w:rsidR="00BD24EA" w:rsidRPr="004B2AE6">
        <w:rPr>
          <w:rFonts w:ascii="TH SarabunPSK" w:hAnsi="TH SarabunPSK" w:cs="TH SarabunPSK"/>
          <w:sz w:val="32"/>
          <w:szCs w:val="32"/>
          <w:cs/>
        </w:rPr>
        <w:t>,</w:t>
      </w:r>
      <w:r w:rsidR="00D84E5C" w:rsidRPr="004B2AE6">
        <w:rPr>
          <w:rFonts w:ascii="TH SarabunPSK" w:hAnsi="TH SarabunPSK" w:cs="TH SarabunPSK"/>
          <w:sz w:val="32"/>
          <w:szCs w:val="32"/>
          <w:cs/>
        </w:rPr>
        <w:t>132</w:t>
      </w:r>
      <w:r w:rsidRPr="004B2AE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D84E5C" w:rsidRPr="004B2AE6">
        <w:rPr>
          <w:rFonts w:ascii="TH SarabunPSK" w:hAnsi="TH SarabunPSK" w:cs="TH SarabunPSK"/>
          <w:sz w:val="32"/>
          <w:szCs w:val="32"/>
          <w:cs/>
        </w:rPr>
        <w:t>3</w:t>
      </w:r>
      <w:r w:rsidRPr="004B2AE6">
        <w:rPr>
          <w:rFonts w:ascii="TH SarabunPSK" w:hAnsi="TH SarabunPSK" w:cs="TH SarabunPSK"/>
          <w:sz w:val="32"/>
          <w:szCs w:val="32"/>
          <w:cs/>
        </w:rPr>
        <w:t>)</w:t>
      </w:r>
    </w:p>
    <w:p w14:paraId="0AC89148" w14:textId="2FD30069" w:rsidR="00164E77" w:rsidRDefault="00164E77" w:rsidP="00164E77">
      <w:pPr>
        <w:tabs>
          <w:tab w:val="left" w:pos="1442"/>
          <w:tab w:val="left" w:pos="1806"/>
        </w:tabs>
        <w:ind w:left="720" w:right="-1"/>
        <w:jc w:val="thaiDistribute"/>
        <w:rPr>
          <w:rFonts w:ascii="TH SarabunPSK" w:hAnsi="TH SarabunPSK" w:cs="TH SarabunPSK"/>
          <w:sz w:val="32"/>
          <w:szCs w:val="32"/>
        </w:rPr>
      </w:pPr>
      <w:r w:rsidRPr="00164E77">
        <w:rPr>
          <w:rFonts w:ascii="TH SarabunPSK" w:hAnsi="TH SarabunPSK" w:cs="TH SarabunPSK" w:hint="cs"/>
          <w:b/>
          <w:bCs/>
          <w:sz w:val="32"/>
          <w:szCs w:val="32"/>
          <w:cs/>
        </w:rPr>
        <w:t>หมายถึง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94DD8" w:rsidRPr="004B2AE6">
        <w:rPr>
          <w:rFonts w:ascii="TH SarabunPSK" w:hAnsi="TH SarabunPSK" w:cs="TH SarabunPSK"/>
          <w:sz w:val="32"/>
          <w:szCs w:val="32"/>
          <w:cs/>
        </w:rPr>
        <w:t xml:space="preserve">กรรมการผู้จัดการใหญ่ </w:t>
      </w:r>
      <w:r w:rsidR="008159E6" w:rsidRPr="004B2AE6">
        <w:rPr>
          <w:rFonts w:ascii="TH SarabunPSK" w:hAnsi="TH SarabunPSK" w:cs="TH SarabunPSK"/>
          <w:sz w:val="32"/>
          <w:szCs w:val="32"/>
          <w:cs/>
        </w:rPr>
        <w:t>ธนาคาร</w:t>
      </w:r>
      <w:r w:rsidR="00820AFA" w:rsidRPr="00820AFA">
        <w:t xml:space="preserve"> </w:t>
      </w:r>
      <w:r w:rsidR="00820AFA" w:rsidRPr="00820AFA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820AFA" w:rsidRPr="00820AFA">
        <w:rPr>
          <w:rFonts w:ascii="TH SarabunPSK" w:hAnsi="TH SarabunPSK" w:cs="TH SarabunPSK"/>
          <w:sz w:val="32"/>
          <w:szCs w:val="32"/>
        </w:rPr>
        <w:t>bank_name</w:t>
      </w:r>
      <w:proofErr w:type="spellEnd"/>
      <w:r w:rsidR="00820AFA" w:rsidRPr="00820AFA">
        <w:rPr>
          <w:rFonts w:ascii="TH SarabunPSK" w:hAnsi="TH SarabunPSK" w:cs="TH SarabunPSK"/>
          <w:sz w:val="32"/>
          <w:szCs w:val="32"/>
        </w:rPr>
        <w:t>}}</w:t>
      </w:r>
      <w:r w:rsidR="00820AFA" w:rsidRPr="00820AF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D94DD8" w:rsidRPr="004B2AE6">
        <w:rPr>
          <w:rFonts w:ascii="TH SarabunPSK" w:hAnsi="TH SarabunPSK" w:cs="TH SarabunPSK"/>
          <w:sz w:val="32"/>
          <w:szCs w:val="32"/>
          <w:cs/>
        </w:rPr>
        <w:t>สํา</w:t>
      </w:r>
      <w:proofErr w:type="spellEnd"/>
      <w:r w:rsidR="00D94DD8" w:rsidRPr="004B2AE6">
        <w:rPr>
          <w:rFonts w:ascii="TH SarabunPSK" w:hAnsi="TH SarabunPSK" w:cs="TH SarabunPSK"/>
          <w:sz w:val="32"/>
          <w:szCs w:val="32"/>
          <w:cs/>
        </w:rPr>
        <w:t>นักงานใหญ่</w:t>
      </w:r>
    </w:p>
    <w:p w14:paraId="084A3701" w14:textId="25BC9BA0" w:rsidR="00164E77" w:rsidRDefault="00164E77" w:rsidP="00164E77">
      <w:pPr>
        <w:tabs>
          <w:tab w:val="left" w:pos="1442"/>
          <w:tab w:val="left" w:pos="1806"/>
        </w:tabs>
        <w:ind w:left="720" w:right="-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00940" w:rsidRPr="00B0094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B00940" w:rsidRPr="00B00940">
        <w:rPr>
          <w:rFonts w:ascii="TH SarabunPSK" w:hAnsi="TH SarabunPSK" w:cs="TH SarabunPSK"/>
          <w:sz w:val="32"/>
          <w:szCs w:val="32"/>
        </w:rPr>
        <w:t>bank_address</w:t>
      </w:r>
      <w:proofErr w:type="spellEnd"/>
      <w:r w:rsidR="00B00940" w:rsidRPr="00B00940">
        <w:rPr>
          <w:rFonts w:ascii="TH SarabunPSK" w:hAnsi="TH SarabunPSK" w:cs="TH SarabunPSK"/>
          <w:sz w:val="32"/>
          <w:szCs w:val="32"/>
        </w:rPr>
        <w:t>}}</w:t>
      </w:r>
    </w:p>
    <w:p w14:paraId="25E9571D" w14:textId="6C09A2D5" w:rsidR="00F01BDE" w:rsidRPr="00903EF7" w:rsidRDefault="00164E77" w:rsidP="00FC5721">
      <w:pPr>
        <w:tabs>
          <w:tab w:val="left" w:pos="1442"/>
          <w:tab w:val="left" w:pos="1806"/>
        </w:tabs>
        <w:spacing w:after="240"/>
        <w:ind w:right="-1" w:firstLine="7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164E77">
        <w:rPr>
          <w:rFonts w:ascii="TH SarabunPSK" w:hAnsi="TH SarabunPSK" w:cs="TH SarabunPSK" w:hint="cs"/>
          <w:b/>
          <w:bCs/>
          <w:sz w:val="32"/>
          <w:szCs w:val="32"/>
          <w:cs/>
        </w:rPr>
        <w:t>ด้วยเหตุ</w:t>
      </w:r>
      <w:r w:rsidRPr="00164E7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64E77">
        <w:rPr>
          <w:rFonts w:ascii="TH SarabunPSK" w:hAnsi="TH SarabunPSK" w:cs="TH SarabunPSK"/>
          <w:sz w:val="32"/>
          <w:szCs w:val="32"/>
          <w:cs/>
        </w:rPr>
        <w:tab/>
      </w:r>
      <w:r w:rsidR="008B3FAA" w:rsidRPr="00164E77">
        <w:rPr>
          <w:rFonts w:ascii="TH SarabunPSK" w:hAnsi="TH SarabunPSK" w:cs="TH SarabunPSK"/>
          <w:sz w:val="32"/>
          <w:szCs w:val="32"/>
          <w:cs/>
        </w:rPr>
        <w:t>เจ้าหน้าที่ตำรวจ กก.1 บก.ป. ได้</w:t>
      </w:r>
      <w:r w:rsidR="004C4551" w:rsidRPr="00164E77">
        <w:rPr>
          <w:rFonts w:ascii="TH SarabunPSK" w:hAnsi="TH SarabunPSK" w:cs="TH SarabunPSK"/>
          <w:sz w:val="32"/>
          <w:szCs w:val="32"/>
          <w:cs/>
        </w:rPr>
        <w:t>ดำเนินการสืบสวนคดี</w:t>
      </w:r>
      <w:r w:rsidR="007B3E59" w:rsidRPr="00164E77">
        <w:rPr>
          <w:rFonts w:ascii="TH SarabunPSK" w:hAnsi="TH SarabunPSK" w:cs="TH SarabunPSK"/>
          <w:sz w:val="32"/>
          <w:szCs w:val="32"/>
          <w:cs/>
        </w:rPr>
        <w:t>ในข้อหา</w:t>
      </w:r>
      <w:r w:rsidR="004C4551" w:rsidRPr="00164E77">
        <w:rPr>
          <w:rFonts w:ascii="TH SarabunPSK" w:hAnsi="TH SarabunPSK" w:cs="TH SarabunPSK"/>
          <w:sz w:val="32"/>
          <w:szCs w:val="32"/>
          <w:cs/>
        </w:rPr>
        <w:t xml:space="preserve"> “</w:t>
      </w:r>
      <w:r w:rsidR="00462DF5" w:rsidRPr="00820AFA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462DF5" w:rsidRPr="00462DF5">
        <w:rPr>
          <w:rFonts w:ascii="TH SarabunPSK" w:hAnsi="TH SarabunPSK" w:cs="TH SarabunPSK"/>
          <w:sz w:val="32"/>
          <w:szCs w:val="32"/>
        </w:rPr>
        <w:t>case_headline</w:t>
      </w:r>
      <w:proofErr w:type="spellEnd"/>
      <w:r w:rsidR="00462DF5" w:rsidRPr="00462DF5">
        <w:rPr>
          <w:rFonts w:ascii="TH SarabunPSK" w:hAnsi="TH SarabunPSK" w:cs="TH SarabunPSK"/>
          <w:sz w:val="32"/>
          <w:szCs w:val="32"/>
        </w:rPr>
        <w:t>}}</w:t>
      </w:r>
      <w:r w:rsidR="0095293E" w:rsidRPr="00164E77">
        <w:rPr>
          <w:rFonts w:ascii="TH SarabunPSK" w:hAnsi="TH SarabunPSK" w:cs="TH SarabunPSK"/>
          <w:sz w:val="32"/>
          <w:szCs w:val="32"/>
          <w:cs/>
        </w:rPr>
        <w:t>”</w:t>
      </w:r>
      <w:r w:rsidR="0095293E" w:rsidRPr="004B2AE6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78189B" w:rsidRPr="004B2AE6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4F4A6C" w:rsidRPr="004B2AE6">
        <w:rPr>
          <w:rFonts w:ascii="TH SarabunPSK" w:hAnsi="TH SarabunPSK" w:cs="TH SarabunPSK"/>
          <w:spacing w:val="-4"/>
          <w:sz w:val="32"/>
          <w:szCs w:val="32"/>
          <w:cs/>
        </w:rPr>
        <w:t>ต่</w:t>
      </w:r>
      <w:r w:rsidR="00B54F21" w:rsidRPr="004B2AE6">
        <w:rPr>
          <w:rFonts w:ascii="TH SarabunPSK" w:hAnsi="TH SarabunPSK" w:cs="TH SarabunPSK"/>
          <w:spacing w:val="-4"/>
          <w:sz w:val="32"/>
          <w:szCs w:val="32"/>
          <w:cs/>
        </w:rPr>
        <w:t>อมาเจ้าหน้าที่ตำรวจได้ทำการสืบสวน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>เชื่อได้</w:t>
      </w:r>
      <w:r w:rsidR="00F22807" w:rsidRPr="004B2AE6">
        <w:rPr>
          <w:rFonts w:ascii="TH SarabunPSK" w:hAnsi="TH SarabunPSK" w:cs="TH SarabunPSK"/>
          <w:spacing w:val="-4"/>
          <w:sz w:val="32"/>
          <w:szCs w:val="32"/>
          <w:cs/>
        </w:rPr>
        <w:t>ว่า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F22807" w:rsidRPr="004B2AE6">
        <w:rPr>
          <w:rFonts w:ascii="TH SarabunPSK" w:hAnsi="TH SarabunPSK" w:cs="TH SarabunPSK"/>
          <w:spacing w:val="-4"/>
          <w:sz w:val="32"/>
          <w:szCs w:val="32"/>
          <w:cs/>
        </w:rPr>
        <w:t>มีการทำธุรกรรมทางการเงิน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ที่</w:t>
      </w:r>
      <w:r w:rsidR="00F22807" w:rsidRPr="004B2AE6">
        <w:rPr>
          <w:rFonts w:ascii="TH SarabunPSK" w:hAnsi="TH SarabunPSK" w:cs="TH SarabunPSK"/>
          <w:spacing w:val="-4"/>
          <w:sz w:val="32"/>
          <w:szCs w:val="32"/>
          <w:cs/>
        </w:rPr>
        <w:t>เกี่ยวข้องกับ</w:t>
      </w:r>
      <w:r w:rsidR="007B7B47" w:rsidRPr="004B2AE6">
        <w:rPr>
          <w:rFonts w:ascii="TH SarabunPSK" w:hAnsi="TH SarabunPSK" w:cs="TH SarabunPSK"/>
          <w:spacing w:val="-4"/>
          <w:sz w:val="32"/>
          <w:szCs w:val="32"/>
          <w:cs/>
        </w:rPr>
        <w:t>บัญชี</w:t>
      </w:r>
      <w:r w:rsidR="00F22807" w:rsidRPr="004B2AE6">
        <w:rPr>
          <w:rFonts w:ascii="TH SarabunPSK" w:hAnsi="TH SarabunPSK" w:cs="TH SarabunPSK"/>
          <w:spacing w:val="-4"/>
          <w:sz w:val="32"/>
          <w:szCs w:val="32"/>
          <w:cs/>
        </w:rPr>
        <w:t>ธนาคาร</w:t>
      </w:r>
      <w:r w:rsidR="00273867" w:rsidRPr="00273867">
        <w:rPr>
          <w:rFonts w:ascii="TH SarabunPSK" w:hAnsi="TH SarabunPSK" w:cs="TH SarabunPSK"/>
          <w:spacing w:val="-4"/>
          <w:sz w:val="32"/>
          <w:szCs w:val="32"/>
        </w:rPr>
        <w:t>{{</w:t>
      </w:r>
      <w:proofErr w:type="spellStart"/>
      <w:r w:rsidR="00273867" w:rsidRPr="00273867">
        <w:rPr>
          <w:rFonts w:ascii="TH SarabunPSK" w:hAnsi="TH SarabunPSK" w:cs="TH SarabunPSK"/>
          <w:spacing w:val="-4"/>
          <w:sz w:val="32"/>
          <w:szCs w:val="32"/>
        </w:rPr>
        <w:t>bank_name</w:t>
      </w:r>
      <w:proofErr w:type="spellEnd"/>
      <w:r w:rsidR="00273867" w:rsidRPr="00273867">
        <w:rPr>
          <w:rFonts w:ascii="TH SarabunPSK" w:hAnsi="TH SarabunPSK" w:cs="TH SarabunPSK"/>
          <w:spacing w:val="-4"/>
          <w:sz w:val="32"/>
          <w:szCs w:val="32"/>
        </w:rPr>
        <w:t xml:space="preserve">}} </w:t>
      </w:r>
      <w:r w:rsidR="001944D1" w:rsidRPr="004B2AE6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F22807" w:rsidRPr="004B2AE6">
        <w:rPr>
          <w:rFonts w:ascii="TH SarabunPSK" w:hAnsi="TH SarabunPSK" w:cs="TH SarabunPSK"/>
          <w:spacing w:val="-4"/>
          <w:sz w:val="32"/>
          <w:szCs w:val="32"/>
          <w:cs/>
        </w:rPr>
        <w:t>จึงมีความจำเป็นขอตรวจสอบ</w:t>
      </w:r>
      <w:r w:rsidR="00903EF7">
        <w:rPr>
          <w:rFonts w:ascii="TH SarabunPSK" w:hAnsi="TH SarabunPSK" w:cs="TH SarabunPSK" w:hint="cs"/>
          <w:spacing w:val="-4"/>
          <w:sz w:val="32"/>
          <w:szCs w:val="32"/>
          <w:cs/>
        </w:rPr>
        <w:t>ข้อมูล ดัง</w:t>
      </w:r>
      <w:r w:rsidR="00F22807" w:rsidRPr="004B2AE6">
        <w:rPr>
          <w:rFonts w:ascii="TH SarabunPSK" w:hAnsi="TH SarabunPSK" w:cs="TH SarabunPSK"/>
          <w:spacing w:val="-4"/>
          <w:sz w:val="32"/>
          <w:szCs w:val="32"/>
          <w:cs/>
        </w:rPr>
        <w:t>รายละเอียดต่อไปนี้</w:t>
      </w:r>
    </w:p>
    <w:p w14:paraId="5D87F9E1" w14:textId="425EBB74" w:rsidR="00CD6938" w:rsidRPr="004B2AE6" w:rsidRDefault="00FC5721" w:rsidP="00FC5721">
      <w:pPr>
        <w:pStyle w:val="ListParagraph"/>
        <w:numPr>
          <w:ilvl w:val="0"/>
          <w:numId w:val="9"/>
        </w:numPr>
        <w:tabs>
          <w:tab w:val="left" w:pos="994"/>
        </w:tabs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ขอข้อมูล</w:t>
      </w:r>
      <w:r w:rsidR="00775867" w:rsidRPr="004B2AE6">
        <w:rPr>
          <w:rFonts w:ascii="TH SarabunPSK" w:hAnsi="TH SarabunPSK" w:cs="TH SarabunPSK"/>
          <w:sz w:val="32"/>
          <w:szCs w:val="32"/>
          <w:cs/>
        </w:rPr>
        <w:t xml:space="preserve">สำเนาคำขอเปิดบัญชี </w:t>
      </w:r>
      <w:r w:rsidR="00F01BDE" w:rsidRPr="004B2AE6">
        <w:rPr>
          <w:rFonts w:ascii="TH SarabunPSK" w:hAnsi="TH SarabunPSK" w:cs="TH SarabunPSK"/>
          <w:sz w:val="32"/>
          <w:szCs w:val="32"/>
          <w:cs/>
        </w:rPr>
        <w:t>ธนาคาร</w:t>
      </w:r>
      <w:r w:rsidR="0025182C" w:rsidRPr="0025182C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25182C" w:rsidRPr="0025182C">
        <w:rPr>
          <w:rFonts w:ascii="TH SarabunPSK" w:hAnsi="TH SarabunPSK" w:cs="TH SarabunPSK"/>
          <w:sz w:val="32"/>
          <w:szCs w:val="32"/>
        </w:rPr>
        <w:t>bank_name</w:t>
      </w:r>
      <w:proofErr w:type="spellEnd"/>
      <w:r w:rsidR="0025182C" w:rsidRPr="0025182C">
        <w:rPr>
          <w:rFonts w:ascii="TH SarabunPSK" w:hAnsi="TH SarabunPSK" w:cs="TH SarabunPSK"/>
          <w:sz w:val="32"/>
          <w:szCs w:val="32"/>
        </w:rPr>
        <w:t xml:space="preserve">}} </w:t>
      </w:r>
      <w:r w:rsidR="00AF7E33" w:rsidRPr="004B2AE6">
        <w:rPr>
          <w:rFonts w:ascii="TH SarabunPSK" w:hAnsi="TH SarabunPSK" w:cs="TH SarabunPSK"/>
          <w:sz w:val="32"/>
          <w:szCs w:val="32"/>
          <w:cs/>
        </w:rPr>
        <w:t>ดังต่อไปนี้</w:t>
      </w:r>
    </w:p>
    <w:p w14:paraId="1F23051F" w14:textId="2C4D8F44" w:rsidR="00E84402" w:rsidRPr="004B2AE6" w:rsidRDefault="005C2594" w:rsidP="00B00940">
      <w:pPr>
        <w:pStyle w:val="ListParagraph"/>
        <w:ind w:left="0" w:firstLine="103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2AE6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เลขที่บัญชี  </w:t>
      </w:r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accounts_</w:t>
      </w:r>
      <w:r w:rsidR="00B00940">
        <w:rPr>
          <w:rFonts w:ascii="TH SarabunPSK" w:hAnsi="TH SarabunPSK" w:cs="TH SarabunPSK"/>
          <w:b/>
          <w:bCs/>
          <w:sz w:val="32"/>
          <w:szCs w:val="32"/>
        </w:rPr>
        <w:t>no</w:t>
      </w:r>
      <w:proofErr w:type="spellEnd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B009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B2AE6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ชื่อบัญชี </w:t>
      </w:r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accounts_</w:t>
      </w:r>
      <w:r w:rsidR="00B00940">
        <w:rPr>
          <w:rFonts w:ascii="TH SarabunPSK" w:hAnsi="TH SarabunPSK" w:cs="TH SarabunPSK"/>
          <w:b/>
          <w:bCs/>
          <w:sz w:val="32"/>
          <w:szCs w:val="32"/>
        </w:rPr>
        <w:t>name</w:t>
      </w:r>
      <w:proofErr w:type="spellEnd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}}</w:t>
      </w:r>
    </w:p>
    <w:p w14:paraId="37DF5554" w14:textId="711710BF" w:rsidR="00EA1DE2" w:rsidRPr="004B2AE6" w:rsidRDefault="00D84E5C" w:rsidP="00FC5721">
      <w:pPr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B2AE6">
        <w:rPr>
          <w:rFonts w:ascii="TH SarabunPSK" w:hAnsi="TH SarabunPSK" w:cs="TH SarabunPSK"/>
          <w:spacing w:val="-4"/>
          <w:sz w:val="32"/>
          <w:szCs w:val="32"/>
          <w:cs/>
        </w:rPr>
        <w:t>2</w:t>
      </w:r>
      <w:r w:rsidR="00F22807" w:rsidRPr="004B2AE6">
        <w:rPr>
          <w:rFonts w:ascii="TH SarabunPSK" w:hAnsi="TH SarabunPSK" w:cs="TH SarabunPSK"/>
          <w:spacing w:val="-4"/>
          <w:sz w:val="32"/>
          <w:szCs w:val="32"/>
          <w:cs/>
        </w:rPr>
        <w:t xml:space="preserve">. </w:t>
      </w:r>
      <w:r w:rsidR="00F22807" w:rsidRPr="004B2AE6">
        <w:rPr>
          <w:rFonts w:ascii="TH SarabunPSK" w:hAnsi="TH SarabunPSK" w:cs="TH SarabunPSK"/>
          <w:sz w:val="32"/>
          <w:szCs w:val="32"/>
          <w:cs/>
        </w:rPr>
        <w:t>รายการเดินบัญชี (</w:t>
      </w:r>
      <w:r w:rsidR="00F22807" w:rsidRPr="004B2AE6">
        <w:rPr>
          <w:rFonts w:ascii="TH SarabunPSK" w:hAnsi="TH SarabunPSK" w:cs="TH SarabunPSK"/>
          <w:sz w:val="32"/>
          <w:szCs w:val="32"/>
        </w:rPr>
        <w:t>Statement)</w:t>
      </w:r>
      <w:r w:rsidR="00F01BDE" w:rsidRPr="004B2AE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45460" w:rsidRPr="004B2AE6">
        <w:rPr>
          <w:rFonts w:ascii="TH SarabunPSK" w:hAnsi="TH SarabunPSK" w:cs="TH SarabunPSK"/>
          <w:sz w:val="32"/>
          <w:szCs w:val="32"/>
          <w:cs/>
        </w:rPr>
        <w:t xml:space="preserve">ของบัญชีธนาคารตามข้อ 1. </w:t>
      </w:r>
      <w:r w:rsidR="009D60CB" w:rsidRPr="004B2AE6">
        <w:rPr>
          <w:rFonts w:ascii="TH SarabunPSK" w:hAnsi="TH SarabunPSK" w:cs="TH SarabunPSK"/>
          <w:sz w:val="32"/>
          <w:szCs w:val="32"/>
          <w:cs/>
        </w:rPr>
        <w:t>ที่ระบุรายการเงิน</w:t>
      </w:r>
      <w:r w:rsidR="005F2110" w:rsidRPr="004B2AE6">
        <w:rPr>
          <w:rFonts w:ascii="TH SarabunPSK" w:hAnsi="TH SarabunPSK" w:cs="TH SarabunPSK"/>
          <w:sz w:val="32"/>
          <w:szCs w:val="32"/>
          <w:cs/>
        </w:rPr>
        <w:t>เข้าจากธนาคารใด เลขที่ใด และรายการ</w:t>
      </w:r>
      <w:r w:rsidR="00A6773D" w:rsidRPr="004B2AE6">
        <w:rPr>
          <w:rFonts w:ascii="TH SarabunPSK" w:hAnsi="TH SarabunPSK" w:cs="TH SarabunPSK"/>
          <w:sz w:val="32"/>
          <w:szCs w:val="32"/>
          <w:cs/>
        </w:rPr>
        <w:t>เงิน</w:t>
      </w:r>
      <w:r w:rsidR="005F2110" w:rsidRPr="004B2AE6">
        <w:rPr>
          <w:rFonts w:ascii="TH SarabunPSK" w:hAnsi="TH SarabunPSK" w:cs="TH SarabunPSK"/>
          <w:sz w:val="32"/>
          <w:szCs w:val="32"/>
          <w:cs/>
        </w:rPr>
        <w:t>ออกไปยังธนาคารใด เลขที่ใด</w:t>
      </w:r>
      <w:r w:rsidR="009D60CB" w:rsidRPr="004B2AE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6773D" w:rsidRPr="004B2AE6">
        <w:rPr>
          <w:rFonts w:ascii="TH SarabunPSK" w:hAnsi="TH SarabunPSK" w:cs="TH SarabunPSK"/>
          <w:sz w:val="32"/>
          <w:szCs w:val="32"/>
          <w:cs/>
        </w:rPr>
        <w:t>ทุกตำแหน่ง</w:t>
      </w:r>
      <w:r w:rsidR="005F2110" w:rsidRPr="004B2AE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D60CB" w:rsidRPr="004B2AE6">
        <w:rPr>
          <w:rFonts w:ascii="TH SarabunPSK" w:hAnsi="TH SarabunPSK" w:cs="TH SarabunPSK"/>
          <w:sz w:val="32"/>
          <w:szCs w:val="32"/>
          <w:cs/>
        </w:rPr>
        <w:t xml:space="preserve">(พร้อม </w:t>
      </w:r>
      <w:r w:rsidR="009D60CB" w:rsidRPr="004B2AE6">
        <w:rPr>
          <w:rFonts w:ascii="TH SarabunPSK" w:hAnsi="TH SarabunPSK" w:cs="TH SarabunPSK"/>
          <w:sz w:val="32"/>
          <w:szCs w:val="32"/>
        </w:rPr>
        <w:t xml:space="preserve">IP Address </w:t>
      </w:r>
      <w:r w:rsidR="009D60CB" w:rsidRPr="004B2AE6">
        <w:rPr>
          <w:rFonts w:ascii="TH SarabunPSK" w:hAnsi="TH SarabunPSK" w:cs="TH SarabunPSK"/>
          <w:sz w:val="32"/>
          <w:szCs w:val="32"/>
          <w:cs/>
        </w:rPr>
        <w:t xml:space="preserve">และ พิกัดการใช้ </w:t>
      </w:r>
      <w:proofErr w:type="spellStart"/>
      <w:r w:rsidR="009D60CB" w:rsidRPr="004B2AE6">
        <w:rPr>
          <w:rFonts w:ascii="TH SarabunPSK" w:hAnsi="TH SarabunPSK" w:cs="TH SarabunPSK"/>
          <w:sz w:val="32"/>
          <w:szCs w:val="32"/>
        </w:rPr>
        <w:t>Latitude,Longitude</w:t>
      </w:r>
      <w:proofErr w:type="spellEnd"/>
      <w:r w:rsidR="009D60CB" w:rsidRPr="004B2AE6">
        <w:rPr>
          <w:rFonts w:ascii="TH SarabunPSK" w:hAnsi="TH SarabunPSK" w:cs="TH SarabunPSK"/>
          <w:sz w:val="32"/>
          <w:szCs w:val="32"/>
        </w:rPr>
        <w:t>)</w:t>
      </w:r>
      <w:r w:rsidR="00C41D64" w:rsidRPr="004B2AE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22807" w:rsidRPr="004B2AE6">
        <w:rPr>
          <w:rFonts w:ascii="TH SarabunPSK" w:hAnsi="TH SarabunPSK" w:cs="TH SarabunPSK"/>
          <w:sz w:val="32"/>
          <w:szCs w:val="32"/>
          <w:cs/>
        </w:rPr>
        <w:t>ตั้งแต่</w:t>
      </w:r>
      <w:r w:rsidR="009D60CB" w:rsidRPr="004B2AE6">
        <w:rPr>
          <w:rFonts w:ascii="TH SarabunPSK" w:hAnsi="TH SarabunPSK" w:cs="TH SarabunPSK"/>
          <w:sz w:val="32"/>
          <w:szCs w:val="32"/>
          <w:cs/>
        </w:rPr>
        <w:t>วันที่</w:t>
      </w:r>
      <w:r w:rsidR="00F22807" w:rsidRPr="004B2AE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statement_date_from</w:t>
      </w:r>
      <w:proofErr w:type="spellEnd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B009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01BDE" w:rsidRPr="004B2AE6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="00B009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statement_date_to</w:t>
      </w:r>
      <w:proofErr w:type="spellEnd"/>
      <w:r w:rsidR="00B00940" w:rsidRPr="00B00940">
        <w:rPr>
          <w:rFonts w:ascii="TH SarabunPSK" w:hAnsi="TH SarabunPSK" w:cs="TH SarabunPSK"/>
          <w:b/>
          <w:bCs/>
          <w:sz w:val="32"/>
          <w:szCs w:val="32"/>
        </w:rPr>
        <w:t>}}</w:t>
      </w:r>
    </w:p>
    <w:p w14:paraId="52B33393" w14:textId="2DA66E70" w:rsidR="00667803" w:rsidRPr="004B2AE6" w:rsidRDefault="00775867" w:rsidP="00354097">
      <w:pPr>
        <w:ind w:firstLine="709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4B2AE6">
        <w:rPr>
          <w:rFonts w:ascii="TH SarabunPSK" w:hAnsi="TH SarabunPSK" w:cs="TH SarabunPSK"/>
          <w:spacing w:val="-8"/>
          <w:sz w:val="32"/>
          <w:szCs w:val="32"/>
          <w:cs/>
        </w:rPr>
        <w:t>3</w:t>
      </w:r>
      <w:r w:rsidR="009D60CB" w:rsidRPr="004B2AE6">
        <w:rPr>
          <w:rFonts w:ascii="TH SarabunPSK" w:hAnsi="TH SarabunPSK" w:cs="TH SarabunPSK"/>
          <w:spacing w:val="-8"/>
          <w:sz w:val="32"/>
          <w:szCs w:val="32"/>
          <w:cs/>
        </w:rPr>
        <w:t>.</w:t>
      </w:r>
      <w:r w:rsidR="00872E32" w:rsidRPr="004B2AE6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="00813EA6" w:rsidRPr="004B2AE6">
        <w:rPr>
          <w:rFonts w:ascii="TH SarabunPSK" w:hAnsi="TH SarabunPSK" w:cs="TH SarabunPSK"/>
          <w:spacing w:val="-8"/>
          <w:sz w:val="32"/>
          <w:szCs w:val="32"/>
          <w:cs/>
        </w:rPr>
        <w:t>ข้อมูลการทำธุรกรรมทางอิเล็กทรอนิกส์ (</w:t>
      </w:r>
      <w:r w:rsidR="00813EA6" w:rsidRPr="004B2AE6">
        <w:rPr>
          <w:rFonts w:ascii="TH SarabunPSK" w:hAnsi="TH SarabunPSK" w:cs="TH SarabunPSK"/>
          <w:spacing w:val="-8"/>
          <w:sz w:val="32"/>
          <w:szCs w:val="32"/>
        </w:rPr>
        <w:t xml:space="preserve">DATA) </w:t>
      </w:r>
      <w:r w:rsidR="005B2F7A" w:rsidRPr="004B2AE6">
        <w:rPr>
          <w:rFonts w:ascii="TH SarabunPSK" w:hAnsi="TH SarabunPSK" w:cs="TH SarabunPSK"/>
          <w:spacing w:val="-8"/>
          <w:sz w:val="32"/>
          <w:szCs w:val="32"/>
          <w:cs/>
        </w:rPr>
        <w:t>และ</w:t>
      </w:r>
      <w:r w:rsidR="00273154" w:rsidRPr="004B2AE6">
        <w:rPr>
          <w:rFonts w:ascii="TH SarabunPSK" w:hAnsi="TH SarabunPSK" w:cs="TH SarabunPSK"/>
          <w:spacing w:val="-8"/>
          <w:sz w:val="32"/>
          <w:szCs w:val="32"/>
          <w:cs/>
        </w:rPr>
        <w:t>หมายเลขโทรศัพท์ที่</w:t>
      </w:r>
      <w:r w:rsidR="00813EA6" w:rsidRPr="004B2AE6">
        <w:rPr>
          <w:rFonts w:ascii="TH SarabunPSK" w:hAnsi="TH SarabunPSK" w:cs="TH SarabunPSK"/>
          <w:spacing w:val="-8"/>
          <w:sz w:val="32"/>
          <w:szCs w:val="32"/>
          <w:cs/>
        </w:rPr>
        <w:t>มีการ</w:t>
      </w:r>
      <w:r w:rsidR="00273154" w:rsidRPr="004B2AE6">
        <w:rPr>
          <w:rFonts w:ascii="TH SarabunPSK" w:hAnsi="TH SarabunPSK" w:cs="TH SarabunPSK"/>
          <w:spacing w:val="-8"/>
          <w:sz w:val="32"/>
          <w:szCs w:val="32"/>
          <w:cs/>
        </w:rPr>
        <w:t>ใช้</w:t>
      </w:r>
      <w:r w:rsidR="00813EA6" w:rsidRPr="004B2AE6">
        <w:rPr>
          <w:rFonts w:ascii="TH SarabunPSK" w:hAnsi="TH SarabunPSK" w:cs="TH SarabunPSK"/>
          <w:spacing w:val="-8"/>
          <w:sz w:val="32"/>
          <w:szCs w:val="32"/>
          <w:cs/>
        </w:rPr>
        <w:t>ขณะทำ</w:t>
      </w:r>
      <w:r w:rsidR="00273154" w:rsidRPr="004B2AE6">
        <w:rPr>
          <w:rFonts w:ascii="TH SarabunPSK" w:hAnsi="TH SarabunPSK" w:cs="TH SarabunPSK"/>
          <w:spacing w:val="-8"/>
          <w:sz w:val="32"/>
          <w:szCs w:val="32"/>
          <w:cs/>
        </w:rPr>
        <w:t>ธุรกรรมทางการเงินผ่านช่องทางอิเล็กทรอนิกส์</w:t>
      </w:r>
      <w:r w:rsidR="00872E32" w:rsidRPr="004B2AE6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="00872E32" w:rsidRPr="004B2AE6">
        <w:rPr>
          <w:rFonts w:ascii="TH SarabunPSK" w:hAnsi="TH SarabunPSK" w:cs="TH SarabunPSK"/>
          <w:spacing w:val="-4"/>
          <w:sz w:val="32"/>
          <w:szCs w:val="32"/>
          <w:cs/>
        </w:rPr>
        <w:t>ของบัญชีธนาคารตามข้อ 1.</w:t>
      </w:r>
      <w:r w:rsidR="00872E32" w:rsidRPr="004B2AE6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="00273154" w:rsidRPr="004B2AE6">
        <w:rPr>
          <w:rFonts w:ascii="TH SarabunPSK" w:hAnsi="TH SarabunPSK" w:cs="TH SarabunPSK"/>
          <w:spacing w:val="-8"/>
          <w:sz w:val="32"/>
          <w:szCs w:val="32"/>
          <w:cs/>
        </w:rPr>
        <w:t>พร้อมเอกสารที่เกี่ยวข้อง</w:t>
      </w:r>
    </w:p>
    <w:p w14:paraId="59D2C6D7" w14:textId="367DE411" w:rsidR="00B35463" w:rsidRPr="004B2AE6" w:rsidRDefault="00FF5B2C" w:rsidP="005B4393">
      <w:pPr>
        <w:spacing w:after="240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B00940">
        <w:rPr>
          <w:rFonts w:ascii="TH SarabunPSK" w:hAnsi="TH SarabunPSK" w:cs="TH SarabunPSK"/>
          <w:noProof/>
          <w:color w:val="002060"/>
          <w:spacing w:val="-4"/>
          <w:sz w:val="32"/>
          <w:szCs w:val="32"/>
          <w:cs/>
        </w:rPr>
        <w:drawing>
          <wp:anchor distT="0" distB="0" distL="114300" distR="114300" simplePos="0" relativeHeight="251664896" behindDoc="1" locked="0" layoutInCell="1" allowOverlap="1" wp14:anchorId="5CE2E334" wp14:editId="490A0C73">
            <wp:simplePos x="0" y="0"/>
            <wp:positionH relativeFrom="column">
              <wp:posOffset>3707605</wp:posOffset>
            </wp:positionH>
            <wp:positionV relativeFrom="paragraph">
              <wp:posOffset>929333</wp:posOffset>
            </wp:positionV>
            <wp:extent cx="693683" cy="578069"/>
            <wp:effectExtent l="0" t="0" r="5080" b="6350"/>
            <wp:wrapNone/>
            <wp:docPr id="504621011" name="Picture 1" descr="A blue line draw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1011" name="Picture 1" descr="A blue line drawn on a white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83" cy="578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E5C" w:rsidRPr="004B2AE6">
        <w:rPr>
          <w:rFonts w:ascii="TH SarabunPSK" w:hAnsi="TH SarabunPSK" w:cs="TH SarabunPSK"/>
          <w:spacing w:val="-4"/>
          <w:sz w:val="32"/>
          <w:szCs w:val="32"/>
          <w:cs/>
        </w:rPr>
        <w:t>เพื่อไปใช้เป็นพยานหลักฐานประกอบในสำนวนการสอบสวน และ/หรือ การพิจารณาคดีในชั้นศาลต่อไป</w:t>
      </w:r>
      <w:r w:rsidR="006A3DE5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D84E5C" w:rsidRPr="004B2AE6">
        <w:rPr>
          <w:rFonts w:ascii="TH SarabunPSK" w:hAnsi="TH SarabunPSK" w:cs="TH SarabunPSK"/>
          <w:spacing w:val="-4"/>
          <w:sz w:val="32"/>
          <w:szCs w:val="32"/>
          <w:cs/>
        </w:rPr>
        <w:t>จึงขอความอนุเคราะห์ขอให้ท่านจัดส่งพยานเอกสารข้างต้นไปที่ กองกำกับการ 1 กองบังคับการปราบปราม กองบัญชาการตำรวจสอบสวนกลาง ถนนพหลโยธิน แขวงจอมพล เขตจตุจักร กรุงเทพมหานคร 10</w:t>
      </w:r>
      <w:r w:rsidR="003D7A16" w:rsidRPr="004B2AE6">
        <w:rPr>
          <w:rFonts w:ascii="TH SarabunPSK" w:hAnsi="TH SarabunPSK" w:cs="TH SarabunPSK"/>
          <w:spacing w:val="-4"/>
          <w:sz w:val="32"/>
          <w:szCs w:val="32"/>
        </w:rPr>
        <w:t>9</w:t>
      </w:r>
      <w:r w:rsidR="00D84E5C" w:rsidRPr="004B2AE6">
        <w:rPr>
          <w:rFonts w:ascii="TH SarabunPSK" w:hAnsi="TH SarabunPSK" w:cs="TH SarabunPSK"/>
          <w:spacing w:val="-4"/>
          <w:sz w:val="32"/>
          <w:szCs w:val="32"/>
          <w:cs/>
        </w:rPr>
        <w:t>00</w:t>
      </w:r>
      <w:r w:rsidR="00A35FA3" w:rsidRPr="004B2AE6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B00940">
        <w:rPr>
          <w:rFonts w:ascii="TH SarabunPSK" w:hAnsi="TH SarabunPSK" w:cs="TH SarabunPSK"/>
          <w:spacing w:val="-4"/>
          <w:sz w:val="32"/>
          <w:szCs w:val="32"/>
        </w:rPr>
        <w:br/>
      </w:r>
      <w:r w:rsidR="00E41B0E" w:rsidRPr="004B2AE6">
        <w:rPr>
          <w:rFonts w:ascii="TH SarabunPSK" w:hAnsi="TH SarabunPSK" w:cs="TH SarabunPSK"/>
          <w:spacing w:val="-4"/>
          <w:sz w:val="32"/>
          <w:szCs w:val="32"/>
          <w:cs/>
        </w:rPr>
        <w:t>และ</w:t>
      </w:r>
      <w:r w:rsidR="00A35FA3" w:rsidRPr="004B2AE6">
        <w:rPr>
          <w:rFonts w:ascii="TH SarabunPSK" w:hAnsi="TH SarabunPSK" w:cs="TH SarabunPSK"/>
          <w:spacing w:val="-4"/>
          <w:sz w:val="32"/>
          <w:szCs w:val="32"/>
          <w:cs/>
        </w:rPr>
        <w:t>ขอขอบคุณมา ณ โอกาสนี้</w:t>
      </w:r>
      <w:r w:rsidR="00515541" w:rsidRPr="004B2AE6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A35FA3" w:rsidRPr="004B2AE6">
        <w:rPr>
          <w:rFonts w:ascii="TH SarabunPSK" w:hAnsi="TH SarabunPSK" w:cs="TH SarabunPSK"/>
          <w:spacing w:val="-4"/>
          <w:sz w:val="32"/>
          <w:szCs w:val="32"/>
          <w:cs/>
        </w:rPr>
        <w:t>หากขัดข้องประการใดกรุณาแจ้งให้ทราบด้วย จักเป็นพระคุณยิ่ง</w:t>
      </w:r>
    </w:p>
    <w:p w14:paraId="4142B9C6" w14:textId="2BD309AF" w:rsidR="00A35FA3" w:rsidRPr="004B2AE6" w:rsidRDefault="00A4564A" w:rsidP="00FF5B2C">
      <w:pPr>
        <w:tabs>
          <w:tab w:val="right" w:pos="4253"/>
        </w:tabs>
        <w:spacing w:before="120"/>
        <w:ind w:firstLine="4074"/>
        <w:rPr>
          <w:rFonts w:ascii="TH SarabunPSK" w:hAnsi="TH SarabunPSK" w:cs="TH SarabunPSK"/>
          <w:color w:val="000000"/>
          <w:sz w:val="32"/>
          <w:szCs w:val="32"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>ว่าที่</w:t>
      </w:r>
      <w:r w:rsidR="00FF5B2C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8266C1" w:rsidRPr="004B2AE6">
        <w:rPr>
          <w:rFonts w:ascii="TH SarabunPSK" w:hAnsi="TH SarabunPSK" w:cs="TH SarabunPSK"/>
          <w:color w:val="000000"/>
          <w:sz w:val="32"/>
          <w:szCs w:val="32"/>
          <w:cs/>
        </w:rPr>
        <w:t>พันตำรวจเอก</w:t>
      </w:r>
      <w:r w:rsidR="00A35FA3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256E84" w:rsidRPr="004B2AE6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A35FA3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B244EB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</w:p>
    <w:p w14:paraId="37DDC02A" w14:textId="578F3437" w:rsidR="00EF2D81" w:rsidRPr="004B2AE6" w:rsidRDefault="00A35FA3" w:rsidP="00A35FA3">
      <w:pPr>
        <w:tabs>
          <w:tab w:val="center" w:pos="5245"/>
        </w:tabs>
        <w:ind w:right="-1" w:firstLine="36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8B065B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w:r w:rsidR="00D453B8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</w:t>
      </w:r>
      <w:r w:rsidR="00787356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</w:t>
      </w:r>
      <w:r w:rsidR="00D453B8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5B4393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</w:t>
      </w:r>
      <w:r w:rsidR="00D453B8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EF2D81" w:rsidRPr="004B2AE6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FF5B2C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เจตนิพัทธ์ </w:t>
      </w:r>
      <w:proofErr w:type="spellStart"/>
      <w:r w:rsidR="00FF5B2C" w:rsidRPr="004B2AE6">
        <w:rPr>
          <w:rFonts w:ascii="TH SarabunPSK" w:hAnsi="TH SarabunPSK" w:cs="TH SarabunPSK"/>
          <w:color w:val="000000"/>
          <w:sz w:val="32"/>
          <w:szCs w:val="32"/>
          <w:cs/>
        </w:rPr>
        <w:t>ศิ</w:t>
      </w:r>
      <w:proofErr w:type="spellEnd"/>
      <w:r w:rsidR="00FF5B2C" w:rsidRPr="004B2AE6">
        <w:rPr>
          <w:rFonts w:ascii="TH SarabunPSK" w:hAnsi="TH SarabunPSK" w:cs="TH SarabunPSK"/>
          <w:color w:val="000000"/>
          <w:sz w:val="32"/>
          <w:szCs w:val="32"/>
          <w:cs/>
        </w:rPr>
        <w:t>ริวัฒน์</w:t>
      </w:r>
      <w:r w:rsidR="00EF2D81" w:rsidRPr="004B2AE6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B244EB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</w:t>
      </w: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</w:p>
    <w:p w14:paraId="1EFF5A87" w14:textId="7973FC1B" w:rsidR="00D027F8" w:rsidRPr="004B2AE6" w:rsidRDefault="00EF2D81" w:rsidP="004B62C5">
      <w:pPr>
        <w:tabs>
          <w:tab w:val="center" w:pos="5245"/>
        </w:tabs>
        <w:ind w:right="-1" w:firstLine="360"/>
        <w:rPr>
          <w:rFonts w:ascii="TH SarabunPSK" w:hAnsi="TH SarabunPSK" w:cs="TH SarabunPSK"/>
          <w:color w:val="000000"/>
          <w:sz w:val="32"/>
          <w:szCs w:val="32"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                                 </w:t>
      </w:r>
      <w:r w:rsidR="00D453B8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</w:t>
      </w:r>
      <w:r w:rsidR="008266C1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4B62C5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8266C1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8A5E5D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8266C1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</w:t>
      </w:r>
      <w:r w:rsidR="00443A0C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8266C1" w:rsidRPr="004B2AE6">
        <w:rPr>
          <w:rFonts w:ascii="TH SarabunPSK" w:hAnsi="TH SarabunPSK" w:cs="TH SarabunPSK"/>
          <w:color w:val="000000"/>
          <w:sz w:val="32"/>
          <w:szCs w:val="32"/>
          <w:cs/>
        </w:rPr>
        <w:t>ผู้</w:t>
      </w:r>
      <w:r w:rsidR="0016718C" w:rsidRPr="004B2AE6">
        <w:rPr>
          <w:rFonts w:ascii="TH SarabunPSK" w:hAnsi="TH SarabunPSK" w:cs="TH SarabunPSK"/>
          <w:color w:val="000000"/>
          <w:sz w:val="32"/>
          <w:szCs w:val="32"/>
          <w:cs/>
        </w:rPr>
        <w:t>กำกับการ</w:t>
      </w:r>
      <w:r w:rsidR="00B92401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D84E5C" w:rsidRPr="004B2AE6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="0016718C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กองบังคับการปราบปราม</w:t>
      </w:r>
    </w:p>
    <w:p w14:paraId="5AA1023E" w14:textId="77777777" w:rsidR="00047FE3" w:rsidRDefault="00047FE3" w:rsidP="004B62C5">
      <w:pPr>
        <w:tabs>
          <w:tab w:val="center" w:pos="5245"/>
        </w:tabs>
        <w:ind w:right="-1" w:firstLine="360"/>
        <w:rPr>
          <w:rFonts w:ascii="TH SarabunPSK" w:hAnsi="TH SarabunPSK" w:cs="TH SarabunPSK"/>
          <w:color w:val="000000"/>
          <w:sz w:val="32"/>
          <w:szCs w:val="32"/>
        </w:rPr>
      </w:pPr>
    </w:p>
    <w:p w14:paraId="5E9DA5A7" w14:textId="77777777" w:rsidR="00354097" w:rsidRPr="004B2AE6" w:rsidRDefault="00354097" w:rsidP="004B62C5">
      <w:pPr>
        <w:tabs>
          <w:tab w:val="center" w:pos="5245"/>
        </w:tabs>
        <w:ind w:right="-1" w:firstLine="360"/>
        <w:rPr>
          <w:rFonts w:ascii="TH SarabunPSK" w:hAnsi="TH SarabunPSK" w:cs="TH SarabunPSK"/>
          <w:color w:val="000000"/>
          <w:sz w:val="32"/>
          <w:szCs w:val="32"/>
        </w:rPr>
      </w:pPr>
    </w:p>
    <w:p w14:paraId="39E58618" w14:textId="57D85B3E" w:rsidR="00B92401" w:rsidRPr="004B2AE6" w:rsidRDefault="008F5239" w:rsidP="00354097">
      <w:pPr>
        <w:tabs>
          <w:tab w:val="left" w:pos="0"/>
          <w:tab w:val="left" w:pos="142"/>
          <w:tab w:val="left" w:pos="9356"/>
        </w:tabs>
        <w:ind w:left="142" w:right="-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{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spellStart"/>
      <w:r w:rsidRPr="008F5239">
        <w:rPr>
          <w:rFonts w:ascii="TH SarabunPSK" w:hAnsi="TH SarabunPSK" w:cs="TH SarabunPSK"/>
          <w:color w:val="000000"/>
          <w:sz w:val="32"/>
          <w:szCs w:val="32"/>
        </w:rPr>
        <w:t>leaderName</w:t>
      </w:r>
      <w:proofErr w:type="spellEnd"/>
      <w:r w:rsidRPr="008F5239">
        <w:rPr>
          <w:rFonts w:ascii="TH SarabunPSK" w:hAnsi="TH SarabunPSK" w:cs="TH SarabunPSK"/>
          <w:color w:val="000000"/>
          <w:sz w:val="32"/>
          <w:szCs w:val="32"/>
        </w:rPr>
        <w:t>}}</w:t>
      </w:r>
      <w:r w:rsidR="00B92401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สารวัตร กองกำกับการ </w:t>
      </w:r>
      <w:r w:rsidR="00D84E5C" w:rsidRPr="004B2AE6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="00B92401"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กองบังคับการปราบปราม</w:t>
      </w:r>
    </w:p>
    <w:p w14:paraId="6D6D0012" w14:textId="7A81B637" w:rsidR="00D473FB" w:rsidRPr="004B2AE6" w:rsidRDefault="003F3EDC" w:rsidP="00354097">
      <w:pPr>
        <w:tabs>
          <w:tab w:val="left" w:pos="0"/>
          <w:tab w:val="left" w:pos="142"/>
          <w:tab w:val="left" w:pos="9356"/>
        </w:tabs>
        <w:ind w:left="142" w:right="-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โทร </w:t>
      </w:r>
      <w:r w:rsidRPr="004B2AE6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="008F5239" w:rsidRPr="008F5239">
        <w:rPr>
          <w:rFonts w:ascii="TH SarabunPSK" w:hAnsi="TH SarabunPSK" w:cs="TH SarabunPSK"/>
          <w:sz w:val="32"/>
          <w:szCs w:val="32"/>
        </w:rPr>
        <w:t>{{leader</w:t>
      </w:r>
      <w:r w:rsidR="008F5239">
        <w:rPr>
          <w:rFonts w:ascii="TH SarabunPSK" w:hAnsi="TH SarabunPSK" w:cs="TH SarabunPSK"/>
          <w:sz w:val="32"/>
          <w:szCs w:val="32"/>
        </w:rPr>
        <w:t>phoneno</w:t>
      </w:r>
      <w:r w:rsidR="008F5239" w:rsidRPr="008F5239">
        <w:rPr>
          <w:rFonts w:ascii="TH SarabunPSK" w:hAnsi="TH SarabunPSK" w:cs="TH SarabunPSK"/>
          <w:sz w:val="32"/>
          <w:szCs w:val="32"/>
        </w:rPr>
        <w:t xml:space="preserve">}} </w:t>
      </w:r>
      <w:r w:rsidRPr="004B2AE6">
        <w:rPr>
          <w:rFonts w:ascii="TH SarabunPSK" w:hAnsi="TH SarabunPSK" w:cs="TH SarabunPSK"/>
          <w:color w:val="000000"/>
          <w:sz w:val="32"/>
          <w:szCs w:val="32"/>
        </w:rPr>
        <w:t xml:space="preserve">E-mail : </w:t>
      </w:r>
      <w:r w:rsidR="00775867" w:rsidRPr="004B2AE6">
        <w:rPr>
          <w:rFonts w:ascii="TH SarabunPSK" w:hAnsi="TH SarabunPSK" w:cs="TH SarabunPSK"/>
          <w:color w:val="000000"/>
          <w:sz w:val="32"/>
          <w:szCs w:val="32"/>
        </w:rPr>
        <w:t>c</w:t>
      </w:r>
      <w:r w:rsidR="008D20CB" w:rsidRPr="004B2AE6">
        <w:rPr>
          <w:rFonts w:ascii="TH SarabunPSK" w:hAnsi="TH SarabunPSK" w:cs="TH SarabunPSK"/>
          <w:color w:val="000000"/>
          <w:sz w:val="32"/>
          <w:szCs w:val="32"/>
        </w:rPr>
        <w:t>sd1-10@cib.go.th</w:t>
      </w:r>
    </w:p>
    <w:sectPr w:rsidR="00D473FB" w:rsidRPr="004B2AE6" w:rsidSect="00D319A8">
      <w:pgSz w:w="11906" w:h="16838"/>
      <w:pgMar w:top="188" w:right="1133" w:bottom="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EB18F" w14:textId="77777777" w:rsidR="0059735D" w:rsidRDefault="0059735D" w:rsidP="00676169">
      <w:r>
        <w:separator/>
      </w:r>
    </w:p>
  </w:endnote>
  <w:endnote w:type="continuationSeparator" w:id="0">
    <w:p w14:paraId="36E527BB" w14:textId="77777777" w:rsidR="0059735D" w:rsidRDefault="0059735D" w:rsidP="00676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49868" w14:textId="77777777" w:rsidR="0059735D" w:rsidRDefault="0059735D" w:rsidP="00676169">
      <w:r>
        <w:separator/>
      </w:r>
    </w:p>
  </w:footnote>
  <w:footnote w:type="continuationSeparator" w:id="0">
    <w:p w14:paraId="05DD2A0B" w14:textId="77777777" w:rsidR="0059735D" w:rsidRDefault="0059735D" w:rsidP="00676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F62D3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E008DF"/>
    <w:multiLevelType w:val="hybridMultilevel"/>
    <w:tmpl w:val="BDD07D58"/>
    <w:lvl w:ilvl="0" w:tplc="6FB88996">
      <w:start w:val="1"/>
      <w:numFmt w:val="decimal"/>
      <w:lvlText w:val="%1.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D8877E0"/>
    <w:multiLevelType w:val="hybridMultilevel"/>
    <w:tmpl w:val="4A9A53D8"/>
    <w:lvl w:ilvl="0" w:tplc="9A94B8C0">
      <w:start w:val="3"/>
      <w:numFmt w:val="bullet"/>
      <w:lvlText w:val="-"/>
      <w:lvlJc w:val="left"/>
      <w:pPr>
        <w:tabs>
          <w:tab w:val="num" w:pos="1050"/>
        </w:tabs>
        <w:ind w:left="105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32A826C2"/>
    <w:multiLevelType w:val="hybridMultilevel"/>
    <w:tmpl w:val="BC2C8242"/>
    <w:lvl w:ilvl="0" w:tplc="D09ED756">
      <w:start w:val="1"/>
      <w:numFmt w:val="thaiNumbers"/>
      <w:lvlText w:val="%1)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36743808"/>
    <w:multiLevelType w:val="hybridMultilevel"/>
    <w:tmpl w:val="F8D48EEC"/>
    <w:lvl w:ilvl="0" w:tplc="E140EE98">
      <w:start w:val="1"/>
      <w:numFmt w:val="decimal"/>
      <w:lvlText w:val="%1.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5" w15:restartNumberingAfterBreak="0">
    <w:nsid w:val="42933D19"/>
    <w:multiLevelType w:val="hybridMultilevel"/>
    <w:tmpl w:val="89BA15D0"/>
    <w:lvl w:ilvl="0" w:tplc="7850FF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8C3EFD"/>
    <w:multiLevelType w:val="hybridMultilevel"/>
    <w:tmpl w:val="A37A26B2"/>
    <w:lvl w:ilvl="0" w:tplc="F512791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F1D692F"/>
    <w:multiLevelType w:val="multilevel"/>
    <w:tmpl w:val="E410CD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6F7403E3"/>
    <w:multiLevelType w:val="hybridMultilevel"/>
    <w:tmpl w:val="4110646A"/>
    <w:lvl w:ilvl="0" w:tplc="BB90135E">
      <w:start w:val="3"/>
      <w:numFmt w:val="bullet"/>
      <w:lvlText w:val="-"/>
      <w:lvlJc w:val="left"/>
      <w:pPr>
        <w:tabs>
          <w:tab w:val="num" w:pos="1050"/>
        </w:tabs>
        <w:ind w:left="105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7A501C21"/>
    <w:multiLevelType w:val="hybridMultilevel"/>
    <w:tmpl w:val="ADA656B8"/>
    <w:lvl w:ilvl="0" w:tplc="F640860A">
      <w:start w:val="1"/>
      <w:numFmt w:val="decimal"/>
      <w:lvlText w:val="%1.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 w16cid:durableId="147137570">
    <w:abstractNumId w:val="8"/>
  </w:num>
  <w:num w:numId="2" w16cid:durableId="1721322141">
    <w:abstractNumId w:val="2"/>
  </w:num>
  <w:num w:numId="3" w16cid:durableId="1331716417">
    <w:abstractNumId w:val="6"/>
  </w:num>
  <w:num w:numId="4" w16cid:durableId="69548563">
    <w:abstractNumId w:val="0"/>
  </w:num>
  <w:num w:numId="5" w16cid:durableId="1389256338">
    <w:abstractNumId w:val="3"/>
  </w:num>
  <w:num w:numId="6" w16cid:durableId="388652073">
    <w:abstractNumId w:val="9"/>
  </w:num>
  <w:num w:numId="7" w16cid:durableId="1572160461">
    <w:abstractNumId w:val="4"/>
  </w:num>
  <w:num w:numId="8" w16cid:durableId="205026052">
    <w:abstractNumId w:val="1"/>
  </w:num>
  <w:num w:numId="9" w16cid:durableId="204802577">
    <w:abstractNumId w:val="5"/>
  </w:num>
  <w:num w:numId="10" w16cid:durableId="8121344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CA7"/>
    <w:rsid w:val="0001032B"/>
    <w:rsid w:val="0001167A"/>
    <w:rsid w:val="00014416"/>
    <w:rsid w:val="000150CA"/>
    <w:rsid w:val="00025483"/>
    <w:rsid w:val="00025588"/>
    <w:rsid w:val="00026E90"/>
    <w:rsid w:val="0003121B"/>
    <w:rsid w:val="00032D49"/>
    <w:rsid w:val="00033358"/>
    <w:rsid w:val="000369FD"/>
    <w:rsid w:val="00041CD1"/>
    <w:rsid w:val="00042A82"/>
    <w:rsid w:val="0004603E"/>
    <w:rsid w:val="00047FE3"/>
    <w:rsid w:val="00056C9C"/>
    <w:rsid w:val="00056E32"/>
    <w:rsid w:val="00061556"/>
    <w:rsid w:val="000655B0"/>
    <w:rsid w:val="00073254"/>
    <w:rsid w:val="000810EC"/>
    <w:rsid w:val="00081299"/>
    <w:rsid w:val="000824BF"/>
    <w:rsid w:val="00086E02"/>
    <w:rsid w:val="000A015D"/>
    <w:rsid w:val="000A0BC0"/>
    <w:rsid w:val="000A0F7D"/>
    <w:rsid w:val="000A20BC"/>
    <w:rsid w:val="000A32D4"/>
    <w:rsid w:val="000A524C"/>
    <w:rsid w:val="000C1A85"/>
    <w:rsid w:val="000C3750"/>
    <w:rsid w:val="000C4F49"/>
    <w:rsid w:val="000D1F42"/>
    <w:rsid w:val="000D5086"/>
    <w:rsid w:val="000D60ED"/>
    <w:rsid w:val="000D76D6"/>
    <w:rsid w:val="000E50E9"/>
    <w:rsid w:val="000F1246"/>
    <w:rsid w:val="000F1F8F"/>
    <w:rsid w:val="0010115B"/>
    <w:rsid w:val="00103AF0"/>
    <w:rsid w:val="00106B24"/>
    <w:rsid w:val="00107C73"/>
    <w:rsid w:val="00125A24"/>
    <w:rsid w:val="0013037F"/>
    <w:rsid w:val="00130A4F"/>
    <w:rsid w:val="001316D5"/>
    <w:rsid w:val="001321A4"/>
    <w:rsid w:val="001327BE"/>
    <w:rsid w:val="00134F1F"/>
    <w:rsid w:val="00135F51"/>
    <w:rsid w:val="00141A00"/>
    <w:rsid w:val="00143D21"/>
    <w:rsid w:val="001458D6"/>
    <w:rsid w:val="00155CF4"/>
    <w:rsid w:val="00157A8B"/>
    <w:rsid w:val="00157ED8"/>
    <w:rsid w:val="00163B8B"/>
    <w:rsid w:val="00164E77"/>
    <w:rsid w:val="0016718C"/>
    <w:rsid w:val="001725F3"/>
    <w:rsid w:val="00174D48"/>
    <w:rsid w:val="0017693C"/>
    <w:rsid w:val="00176948"/>
    <w:rsid w:val="0018030C"/>
    <w:rsid w:val="001835E7"/>
    <w:rsid w:val="00183785"/>
    <w:rsid w:val="00185EC5"/>
    <w:rsid w:val="00187DB9"/>
    <w:rsid w:val="001903D7"/>
    <w:rsid w:val="00191D41"/>
    <w:rsid w:val="00191F56"/>
    <w:rsid w:val="00192785"/>
    <w:rsid w:val="00193022"/>
    <w:rsid w:val="001944D1"/>
    <w:rsid w:val="00197278"/>
    <w:rsid w:val="0019739A"/>
    <w:rsid w:val="00197B25"/>
    <w:rsid w:val="001A1E94"/>
    <w:rsid w:val="001A2932"/>
    <w:rsid w:val="001A2A75"/>
    <w:rsid w:val="001A7901"/>
    <w:rsid w:val="001B0967"/>
    <w:rsid w:val="001B0F43"/>
    <w:rsid w:val="001B2D20"/>
    <w:rsid w:val="001C38D7"/>
    <w:rsid w:val="001C60D1"/>
    <w:rsid w:val="001C729F"/>
    <w:rsid w:val="001C7CA2"/>
    <w:rsid w:val="001D175F"/>
    <w:rsid w:val="001D2E18"/>
    <w:rsid w:val="001D4A84"/>
    <w:rsid w:val="001D5FEE"/>
    <w:rsid w:val="001D6DA6"/>
    <w:rsid w:val="001D77DC"/>
    <w:rsid w:val="001E0597"/>
    <w:rsid w:val="001E074D"/>
    <w:rsid w:val="001E2291"/>
    <w:rsid w:val="001E5AE7"/>
    <w:rsid w:val="001E6B56"/>
    <w:rsid w:val="001E7CA8"/>
    <w:rsid w:val="001F09EB"/>
    <w:rsid w:val="001F76C6"/>
    <w:rsid w:val="001F7F60"/>
    <w:rsid w:val="00204DF8"/>
    <w:rsid w:val="002069F8"/>
    <w:rsid w:val="002071A2"/>
    <w:rsid w:val="00207226"/>
    <w:rsid w:val="00207A08"/>
    <w:rsid w:val="002105B5"/>
    <w:rsid w:val="00220689"/>
    <w:rsid w:val="002210FC"/>
    <w:rsid w:val="00222D0B"/>
    <w:rsid w:val="00227428"/>
    <w:rsid w:val="002327D6"/>
    <w:rsid w:val="00233D25"/>
    <w:rsid w:val="00234443"/>
    <w:rsid w:val="002359A5"/>
    <w:rsid w:val="0024109C"/>
    <w:rsid w:val="00242A10"/>
    <w:rsid w:val="00243C96"/>
    <w:rsid w:val="00247179"/>
    <w:rsid w:val="002502A9"/>
    <w:rsid w:val="00250475"/>
    <w:rsid w:val="0025182C"/>
    <w:rsid w:val="00254711"/>
    <w:rsid w:val="00254F80"/>
    <w:rsid w:val="00256E84"/>
    <w:rsid w:val="0026327A"/>
    <w:rsid w:val="00270C44"/>
    <w:rsid w:val="00271D3E"/>
    <w:rsid w:val="00273154"/>
    <w:rsid w:val="00273867"/>
    <w:rsid w:val="00276C1D"/>
    <w:rsid w:val="00281B0C"/>
    <w:rsid w:val="0028225A"/>
    <w:rsid w:val="00284B20"/>
    <w:rsid w:val="00290079"/>
    <w:rsid w:val="00291618"/>
    <w:rsid w:val="00293C16"/>
    <w:rsid w:val="00295A66"/>
    <w:rsid w:val="002964B7"/>
    <w:rsid w:val="002A0F86"/>
    <w:rsid w:val="002A1F16"/>
    <w:rsid w:val="002A5C5F"/>
    <w:rsid w:val="002C2239"/>
    <w:rsid w:val="002C2C91"/>
    <w:rsid w:val="002C35EA"/>
    <w:rsid w:val="002C36D9"/>
    <w:rsid w:val="002C3A18"/>
    <w:rsid w:val="002C69D0"/>
    <w:rsid w:val="002D3377"/>
    <w:rsid w:val="002D7C2B"/>
    <w:rsid w:val="002E2F98"/>
    <w:rsid w:val="002E44FC"/>
    <w:rsid w:val="002E5104"/>
    <w:rsid w:val="002E62D6"/>
    <w:rsid w:val="002E7822"/>
    <w:rsid w:val="002F773F"/>
    <w:rsid w:val="00302312"/>
    <w:rsid w:val="00310003"/>
    <w:rsid w:val="00310A3D"/>
    <w:rsid w:val="00313023"/>
    <w:rsid w:val="003160B3"/>
    <w:rsid w:val="0031714B"/>
    <w:rsid w:val="00324CB9"/>
    <w:rsid w:val="00324F30"/>
    <w:rsid w:val="003265B3"/>
    <w:rsid w:val="00326A96"/>
    <w:rsid w:val="00335346"/>
    <w:rsid w:val="00335AAA"/>
    <w:rsid w:val="00340232"/>
    <w:rsid w:val="003403EF"/>
    <w:rsid w:val="00341886"/>
    <w:rsid w:val="00352F8B"/>
    <w:rsid w:val="00354097"/>
    <w:rsid w:val="00355D42"/>
    <w:rsid w:val="00362B48"/>
    <w:rsid w:val="00364E1F"/>
    <w:rsid w:val="00366592"/>
    <w:rsid w:val="00367B70"/>
    <w:rsid w:val="00367FD4"/>
    <w:rsid w:val="0037055E"/>
    <w:rsid w:val="003714AB"/>
    <w:rsid w:val="00374E45"/>
    <w:rsid w:val="00377F74"/>
    <w:rsid w:val="0038059C"/>
    <w:rsid w:val="00384D88"/>
    <w:rsid w:val="0038502C"/>
    <w:rsid w:val="00392940"/>
    <w:rsid w:val="00393FB7"/>
    <w:rsid w:val="0039797A"/>
    <w:rsid w:val="003A0EB4"/>
    <w:rsid w:val="003A2E7F"/>
    <w:rsid w:val="003A3337"/>
    <w:rsid w:val="003A568D"/>
    <w:rsid w:val="003A5BE3"/>
    <w:rsid w:val="003B3431"/>
    <w:rsid w:val="003B71EB"/>
    <w:rsid w:val="003C305A"/>
    <w:rsid w:val="003C5E61"/>
    <w:rsid w:val="003C7C6E"/>
    <w:rsid w:val="003D7A16"/>
    <w:rsid w:val="003E4FD9"/>
    <w:rsid w:val="003E6717"/>
    <w:rsid w:val="003E79D4"/>
    <w:rsid w:val="003F095C"/>
    <w:rsid w:val="003F0A79"/>
    <w:rsid w:val="003F2468"/>
    <w:rsid w:val="003F3EDC"/>
    <w:rsid w:val="00400D9D"/>
    <w:rsid w:val="00411558"/>
    <w:rsid w:val="00412106"/>
    <w:rsid w:val="00417C45"/>
    <w:rsid w:val="0042231C"/>
    <w:rsid w:val="00426552"/>
    <w:rsid w:val="00426CC0"/>
    <w:rsid w:val="00427468"/>
    <w:rsid w:val="00433E60"/>
    <w:rsid w:val="00434045"/>
    <w:rsid w:val="0043649E"/>
    <w:rsid w:val="0044010B"/>
    <w:rsid w:val="00440861"/>
    <w:rsid w:val="004427EA"/>
    <w:rsid w:val="00442953"/>
    <w:rsid w:val="00442A59"/>
    <w:rsid w:val="00442D11"/>
    <w:rsid w:val="00443A0C"/>
    <w:rsid w:val="004614C0"/>
    <w:rsid w:val="00462DF5"/>
    <w:rsid w:val="0047048A"/>
    <w:rsid w:val="00475028"/>
    <w:rsid w:val="00476F8E"/>
    <w:rsid w:val="00477889"/>
    <w:rsid w:val="004813A2"/>
    <w:rsid w:val="00482EE2"/>
    <w:rsid w:val="00485592"/>
    <w:rsid w:val="004866CB"/>
    <w:rsid w:val="00491A40"/>
    <w:rsid w:val="0049269E"/>
    <w:rsid w:val="00497349"/>
    <w:rsid w:val="004979F2"/>
    <w:rsid w:val="004A2846"/>
    <w:rsid w:val="004A3001"/>
    <w:rsid w:val="004A442F"/>
    <w:rsid w:val="004A6158"/>
    <w:rsid w:val="004B2AE6"/>
    <w:rsid w:val="004B5003"/>
    <w:rsid w:val="004B62C5"/>
    <w:rsid w:val="004C4541"/>
    <w:rsid w:val="004C4551"/>
    <w:rsid w:val="004D04F6"/>
    <w:rsid w:val="004D5106"/>
    <w:rsid w:val="004D55AF"/>
    <w:rsid w:val="004E2634"/>
    <w:rsid w:val="004E4C9D"/>
    <w:rsid w:val="004F0F8A"/>
    <w:rsid w:val="004F17BA"/>
    <w:rsid w:val="004F28F6"/>
    <w:rsid w:val="004F4A6C"/>
    <w:rsid w:val="004F5D0F"/>
    <w:rsid w:val="00505935"/>
    <w:rsid w:val="005077BA"/>
    <w:rsid w:val="00515541"/>
    <w:rsid w:val="0051710D"/>
    <w:rsid w:val="00517795"/>
    <w:rsid w:val="0052449A"/>
    <w:rsid w:val="005265DF"/>
    <w:rsid w:val="00530290"/>
    <w:rsid w:val="005331B5"/>
    <w:rsid w:val="005437FF"/>
    <w:rsid w:val="005440D5"/>
    <w:rsid w:val="00544142"/>
    <w:rsid w:val="005449F6"/>
    <w:rsid w:val="00547B3D"/>
    <w:rsid w:val="005503F7"/>
    <w:rsid w:val="00553A52"/>
    <w:rsid w:val="00554AD3"/>
    <w:rsid w:val="005556A2"/>
    <w:rsid w:val="005560CD"/>
    <w:rsid w:val="0055631E"/>
    <w:rsid w:val="005636EB"/>
    <w:rsid w:val="0057173C"/>
    <w:rsid w:val="005719ED"/>
    <w:rsid w:val="00574EB4"/>
    <w:rsid w:val="00577687"/>
    <w:rsid w:val="00582880"/>
    <w:rsid w:val="00594282"/>
    <w:rsid w:val="0059735D"/>
    <w:rsid w:val="005A0395"/>
    <w:rsid w:val="005A3EE7"/>
    <w:rsid w:val="005A641D"/>
    <w:rsid w:val="005B2196"/>
    <w:rsid w:val="005B2648"/>
    <w:rsid w:val="005B2F7A"/>
    <w:rsid w:val="005B4393"/>
    <w:rsid w:val="005B5C7A"/>
    <w:rsid w:val="005C2594"/>
    <w:rsid w:val="005C65B3"/>
    <w:rsid w:val="005C7288"/>
    <w:rsid w:val="005D108D"/>
    <w:rsid w:val="005D15B1"/>
    <w:rsid w:val="005D21F0"/>
    <w:rsid w:val="005D64E3"/>
    <w:rsid w:val="005D7F11"/>
    <w:rsid w:val="005E11B4"/>
    <w:rsid w:val="005F2110"/>
    <w:rsid w:val="005F4190"/>
    <w:rsid w:val="005F4351"/>
    <w:rsid w:val="005F6075"/>
    <w:rsid w:val="00605E1D"/>
    <w:rsid w:val="006162AF"/>
    <w:rsid w:val="00617280"/>
    <w:rsid w:val="006179AF"/>
    <w:rsid w:val="00617AA2"/>
    <w:rsid w:val="00621CB2"/>
    <w:rsid w:val="00622BFE"/>
    <w:rsid w:val="00626394"/>
    <w:rsid w:val="006308AE"/>
    <w:rsid w:val="00634AA0"/>
    <w:rsid w:val="00636347"/>
    <w:rsid w:val="0064563A"/>
    <w:rsid w:val="00647198"/>
    <w:rsid w:val="006505BE"/>
    <w:rsid w:val="0065570B"/>
    <w:rsid w:val="00660803"/>
    <w:rsid w:val="00660B15"/>
    <w:rsid w:val="00662B17"/>
    <w:rsid w:val="00667803"/>
    <w:rsid w:val="00670577"/>
    <w:rsid w:val="00675AD5"/>
    <w:rsid w:val="00675F00"/>
    <w:rsid w:val="00676169"/>
    <w:rsid w:val="00683E53"/>
    <w:rsid w:val="006843C4"/>
    <w:rsid w:val="0069114B"/>
    <w:rsid w:val="006923A6"/>
    <w:rsid w:val="00694A36"/>
    <w:rsid w:val="00695F8A"/>
    <w:rsid w:val="00695FB7"/>
    <w:rsid w:val="006A3DE5"/>
    <w:rsid w:val="006A587E"/>
    <w:rsid w:val="006B1B82"/>
    <w:rsid w:val="006C21B0"/>
    <w:rsid w:val="006C2F3A"/>
    <w:rsid w:val="006C4B4D"/>
    <w:rsid w:val="006C5CB3"/>
    <w:rsid w:val="006D0C9B"/>
    <w:rsid w:val="006D13A8"/>
    <w:rsid w:val="006D1BAA"/>
    <w:rsid w:val="006D6CA7"/>
    <w:rsid w:val="006E1E64"/>
    <w:rsid w:val="006E4B55"/>
    <w:rsid w:val="006E62B2"/>
    <w:rsid w:val="006E6588"/>
    <w:rsid w:val="006E7497"/>
    <w:rsid w:val="006F4194"/>
    <w:rsid w:val="006F517E"/>
    <w:rsid w:val="006F57B6"/>
    <w:rsid w:val="006F6F7F"/>
    <w:rsid w:val="006F79C9"/>
    <w:rsid w:val="00702159"/>
    <w:rsid w:val="00706DB7"/>
    <w:rsid w:val="0070731A"/>
    <w:rsid w:val="00707AF0"/>
    <w:rsid w:val="007112C1"/>
    <w:rsid w:val="0071386D"/>
    <w:rsid w:val="00724A51"/>
    <w:rsid w:val="0073155D"/>
    <w:rsid w:val="007358A0"/>
    <w:rsid w:val="007409C2"/>
    <w:rsid w:val="00743D63"/>
    <w:rsid w:val="00745460"/>
    <w:rsid w:val="00746004"/>
    <w:rsid w:val="00753533"/>
    <w:rsid w:val="00764B0A"/>
    <w:rsid w:val="0076692D"/>
    <w:rsid w:val="00771740"/>
    <w:rsid w:val="00775867"/>
    <w:rsid w:val="00780272"/>
    <w:rsid w:val="00780B7D"/>
    <w:rsid w:val="0078189B"/>
    <w:rsid w:val="00783CCF"/>
    <w:rsid w:val="00783F84"/>
    <w:rsid w:val="007872E8"/>
    <w:rsid w:val="00787356"/>
    <w:rsid w:val="00787947"/>
    <w:rsid w:val="00794881"/>
    <w:rsid w:val="007962D6"/>
    <w:rsid w:val="007978FD"/>
    <w:rsid w:val="00797C53"/>
    <w:rsid w:val="00797C8E"/>
    <w:rsid w:val="007A0D67"/>
    <w:rsid w:val="007A2130"/>
    <w:rsid w:val="007A2BF2"/>
    <w:rsid w:val="007A5B0B"/>
    <w:rsid w:val="007A75CE"/>
    <w:rsid w:val="007B21A1"/>
    <w:rsid w:val="007B32BA"/>
    <w:rsid w:val="007B3E59"/>
    <w:rsid w:val="007B4C60"/>
    <w:rsid w:val="007B7B47"/>
    <w:rsid w:val="007C3505"/>
    <w:rsid w:val="007C447C"/>
    <w:rsid w:val="007D4A5A"/>
    <w:rsid w:val="007D5F0F"/>
    <w:rsid w:val="007D6D42"/>
    <w:rsid w:val="007E225E"/>
    <w:rsid w:val="007E2876"/>
    <w:rsid w:val="007E75BA"/>
    <w:rsid w:val="007F12C8"/>
    <w:rsid w:val="007F2120"/>
    <w:rsid w:val="007F4565"/>
    <w:rsid w:val="007F47C0"/>
    <w:rsid w:val="007F5841"/>
    <w:rsid w:val="007F6C3A"/>
    <w:rsid w:val="007F77EC"/>
    <w:rsid w:val="008006EF"/>
    <w:rsid w:val="00800D1C"/>
    <w:rsid w:val="008018FB"/>
    <w:rsid w:val="00801CB5"/>
    <w:rsid w:val="008025AE"/>
    <w:rsid w:val="00807B41"/>
    <w:rsid w:val="008112F2"/>
    <w:rsid w:val="00813EA6"/>
    <w:rsid w:val="008159E6"/>
    <w:rsid w:val="00816620"/>
    <w:rsid w:val="00820170"/>
    <w:rsid w:val="00820AFA"/>
    <w:rsid w:val="0082219A"/>
    <w:rsid w:val="00822775"/>
    <w:rsid w:val="0082280C"/>
    <w:rsid w:val="008238F2"/>
    <w:rsid w:val="00823AD0"/>
    <w:rsid w:val="0082645C"/>
    <w:rsid w:val="008266C1"/>
    <w:rsid w:val="008307A8"/>
    <w:rsid w:val="008310BA"/>
    <w:rsid w:val="008434D2"/>
    <w:rsid w:val="008558F4"/>
    <w:rsid w:val="008564BD"/>
    <w:rsid w:val="00860F8F"/>
    <w:rsid w:val="0086246E"/>
    <w:rsid w:val="0086386C"/>
    <w:rsid w:val="0086677E"/>
    <w:rsid w:val="00872530"/>
    <w:rsid w:val="00872E32"/>
    <w:rsid w:val="008733CD"/>
    <w:rsid w:val="00880F95"/>
    <w:rsid w:val="008862AF"/>
    <w:rsid w:val="008925C0"/>
    <w:rsid w:val="00892E4F"/>
    <w:rsid w:val="00893AB1"/>
    <w:rsid w:val="00894714"/>
    <w:rsid w:val="008A13B4"/>
    <w:rsid w:val="008A3A78"/>
    <w:rsid w:val="008A5CCB"/>
    <w:rsid w:val="008A5E5D"/>
    <w:rsid w:val="008B065B"/>
    <w:rsid w:val="008B1385"/>
    <w:rsid w:val="008B2474"/>
    <w:rsid w:val="008B3E1B"/>
    <w:rsid w:val="008B3FAA"/>
    <w:rsid w:val="008B46A6"/>
    <w:rsid w:val="008B55C9"/>
    <w:rsid w:val="008B733C"/>
    <w:rsid w:val="008C17C9"/>
    <w:rsid w:val="008C682D"/>
    <w:rsid w:val="008D20CB"/>
    <w:rsid w:val="008D5157"/>
    <w:rsid w:val="008E0C2D"/>
    <w:rsid w:val="008E181F"/>
    <w:rsid w:val="008E1E19"/>
    <w:rsid w:val="008E445C"/>
    <w:rsid w:val="008E7460"/>
    <w:rsid w:val="008F5239"/>
    <w:rsid w:val="00901E5F"/>
    <w:rsid w:val="00902310"/>
    <w:rsid w:val="009025A3"/>
    <w:rsid w:val="00903738"/>
    <w:rsid w:val="0090389D"/>
    <w:rsid w:val="00903EF7"/>
    <w:rsid w:val="0091032B"/>
    <w:rsid w:val="009133A4"/>
    <w:rsid w:val="00917BC1"/>
    <w:rsid w:val="00927B1E"/>
    <w:rsid w:val="0093791E"/>
    <w:rsid w:val="009421A5"/>
    <w:rsid w:val="0095293E"/>
    <w:rsid w:val="00952973"/>
    <w:rsid w:val="00955AD2"/>
    <w:rsid w:val="009651CA"/>
    <w:rsid w:val="00976E56"/>
    <w:rsid w:val="00982AB6"/>
    <w:rsid w:val="00983446"/>
    <w:rsid w:val="00994C3B"/>
    <w:rsid w:val="00996763"/>
    <w:rsid w:val="00996F6E"/>
    <w:rsid w:val="009976D4"/>
    <w:rsid w:val="009A64D4"/>
    <w:rsid w:val="009B5A9A"/>
    <w:rsid w:val="009C0ABD"/>
    <w:rsid w:val="009C1BBE"/>
    <w:rsid w:val="009C31E5"/>
    <w:rsid w:val="009C3439"/>
    <w:rsid w:val="009D08EC"/>
    <w:rsid w:val="009D2028"/>
    <w:rsid w:val="009D4485"/>
    <w:rsid w:val="009D4CF2"/>
    <w:rsid w:val="009D60CB"/>
    <w:rsid w:val="009E31B4"/>
    <w:rsid w:val="009E4823"/>
    <w:rsid w:val="009E7988"/>
    <w:rsid w:val="009F197B"/>
    <w:rsid w:val="009F2378"/>
    <w:rsid w:val="009F2766"/>
    <w:rsid w:val="009F70FD"/>
    <w:rsid w:val="00A012B9"/>
    <w:rsid w:val="00A014D4"/>
    <w:rsid w:val="00A017D5"/>
    <w:rsid w:val="00A03C13"/>
    <w:rsid w:val="00A05753"/>
    <w:rsid w:val="00A103A6"/>
    <w:rsid w:val="00A10FF4"/>
    <w:rsid w:val="00A25988"/>
    <w:rsid w:val="00A26603"/>
    <w:rsid w:val="00A270E0"/>
    <w:rsid w:val="00A27505"/>
    <w:rsid w:val="00A2772D"/>
    <w:rsid w:val="00A35FA3"/>
    <w:rsid w:val="00A368C0"/>
    <w:rsid w:val="00A3749D"/>
    <w:rsid w:val="00A403A0"/>
    <w:rsid w:val="00A40BFB"/>
    <w:rsid w:val="00A45323"/>
    <w:rsid w:val="00A4564A"/>
    <w:rsid w:val="00A45771"/>
    <w:rsid w:val="00A60E03"/>
    <w:rsid w:val="00A64B4A"/>
    <w:rsid w:val="00A67676"/>
    <w:rsid w:val="00A6773D"/>
    <w:rsid w:val="00A7171A"/>
    <w:rsid w:val="00A727BC"/>
    <w:rsid w:val="00A73161"/>
    <w:rsid w:val="00A748A4"/>
    <w:rsid w:val="00A767F9"/>
    <w:rsid w:val="00A773B6"/>
    <w:rsid w:val="00A80784"/>
    <w:rsid w:val="00A82CAF"/>
    <w:rsid w:val="00A85940"/>
    <w:rsid w:val="00A864B6"/>
    <w:rsid w:val="00A864C5"/>
    <w:rsid w:val="00A9429C"/>
    <w:rsid w:val="00A95202"/>
    <w:rsid w:val="00A956F9"/>
    <w:rsid w:val="00AA369C"/>
    <w:rsid w:val="00AA3709"/>
    <w:rsid w:val="00AA500A"/>
    <w:rsid w:val="00AA7058"/>
    <w:rsid w:val="00AB09D4"/>
    <w:rsid w:val="00AB1151"/>
    <w:rsid w:val="00AB3671"/>
    <w:rsid w:val="00AB5BCC"/>
    <w:rsid w:val="00AB5D45"/>
    <w:rsid w:val="00AC0B1D"/>
    <w:rsid w:val="00AD0E16"/>
    <w:rsid w:val="00AD3903"/>
    <w:rsid w:val="00AD6AA5"/>
    <w:rsid w:val="00AF27D3"/>
    <w:rsid w:val="00AF3A6B"/>
    <w:rsid w:val="00AF4F5B"/>
    <w:rsid w:val="00AF7E33"/>
    <w:rsid w:val="00AF7E5F"/>
    <w:rsid w:val="00B00940"/>
    <w:rsid w:val="00B03954"/>
    <w:rsid w:val="00B03BAA"/>
    <w:rsid w:val="00B03F53"/>
    <w:rsid w:val="00B05B35"/>
    <w:rsid w:val="00B05D00"/>
    <w:rsid w:val="00B06092"/>
    <w:rsid w:val="00B12E53"/>
    <w:rsid w:val="00B17528"/>
    <w:rsid w:val="00B244EB"/>
    <w:rsid w:val="00B26E38"/>
    <w:rsid w:val="00B32218"/>
    <w:rsid w:val="00B33636"/>
    <w:rsid w:val="00B342B3"/>
    <w:rsid w:val="00B35451"/>
    <w:rsid w:val="00B35463"/>
    <w:rsid w:val="00B358B7"/>
    <w:rsid w:val="00B40B1C"/>
    <w:rsid w:val="00B44E92"/>
    <w:rsid w:val="00B5386E"/>
    <w:rsid w:val="00B54F21"/>
    <w:rsid w:val="00B61D74"/>
    <w:rsid w:val="00B64258"/>
    <w:rsid w:val="00B7156C"/>
    <w:rsid w:val="00B72C04"/>
    <w:rsid w:val="00B8022E"/>
    <w:rsid w:val="00B82B50"/>
    <w:rsid w:val="00B84B6A"/>
    <w:rsid w:val="00B90361"/>
    <w:rsid w:val="00B90D0A"/>
    <w:rsid w:val="00B923D0"/>
    <w:rsid w:val="00B92401"/>
    <w:rsid w:val="00B96BB0"/>
    <w:rsid w:val="00B977BA"/>
    <w:rsid w:val="00BA2076"/>
    <w:rsid w:val="00BB78FB"/>
    <w:rsid w:val="00BC2B28"/>
    <w:rsid w:val="00BD0DFC"/>
    <w:rsid w:val="00BD21EE"/>
    <w:rsid w:val="00BD24EA"/>
    <w:rsid w:val="00BD44CA"/>
    <w:rsid w:val="00BE3335"/>
    <w:rsid w:val="00BE6135"/>
    <w:rsid w:val="00BF3A9B"/>
    <w:rsid w:val="00C0237C"/>
    <w:rsid w:val="00C04E00"/>
    <w:rsid w:val="00C0556A"/>
    <w:rsid w:val="00C077F3"/>
    <w:rsid w:val="00C13295"/>
    <w:rsid w:val="00C169EE"/>
    <w:rsid w:val="00C17354"/>
    <w:rsid w:val="00C1758B"/>
    <w:rsid w:val="00C17B8E"/>
    <w:rsid w:val="00C17E16"/>
    <w:rsid w:val="00C221BB"/>
    <w:rsid w:val="00C23841"/>
    <w:rsid w:val="00C24BC8"/>
    <w:rsid w:val="00C33562"/>
    <w:rsid w:val="00C41D64"/>
    <w:rsid w:val="00C42DE2"/>
    <w:rsid w:val="00C47697"/>
    <w:rsid w:val="00C500D7"/>
    <w:rsid w:val="00C506B1"/>
    <w:rsid w:val="00C51AAF"/>
    <w:rsid w:val="00C52360"/>
    <w:rsid w:val="00C52F79"/>
    <w:rsid w:val="00C66922"/>
    <w:rsid w:val="00C722D9"/>
    <w:rsid w:val="00C73349"/>
    <w:rsid w:val="00C744C0"/>
    <w:rsid w:val="00C75118"/>
    <w:rsid w:val="00C92331"/>
    <w:rsid w:val="00C95C22"/>
    <w:rsid w:val="00C95FBA"/>
    <w:rsid w:val="00C97601"/>
    <w:rsid w:val="00CA0D17"/>
    <w:rsid w:val="00CA1690"/>
    <w:rsid w:val="00CA3DDA"/>
    <w:rsid w:val="00CB3370"/>
    <w:rsid w:val="00CB4002"/>
    <w:rsid w:val="00CC476F"/>
    <w:rsid w:val="00CC5F75"/>
    <w:rsid w:val="00CC7D2B"/>
    <w:rsid w:val="00CD20AF"/>
    <w:rsid w:val="00CD6938"/>
    <w:rsid w:val="00CE135A"/>
    <w:rsid w:val="00CF0320"/>
    <w:rsid w:val="00CF3401"/>
    <w:rsid w:val="00CF7C10"/>
    <w:rsid w:val="00D027F8"/>
    <w:rsid w:val="00D05A31"/>
    <w:rsid w:val="00D16C81"/>
    <w:rsid w:val="00D220E0"/>
    <w:rsid w:val="00D275EA"/>
    <w:rsid w:val="00D319A8"/>
    <w:rsid w:val="00D4018E"/>
    <w:rsid w:val="00D41495"/>
    <w:rsid w:val="00D453B8"/>
    <w:rsid w:val="00D473FB"/>
    <w:rsid w:val="00D475EA"/>
    <w:rsid w:val="00D47B20"/>
    <w:rsid w:val="00D47E40"/>
    <w:rsid w:val="00D53A30"/>
    <w:rsid w:val="00D5444C"/>
    <w:rsid w:val="00D56F58"/>
    <w:rsid w:val="00D57AE9"/>
    <w:rsid w:val="00D57E8C"/>
    <w:rsid w:val="00D604AF"/>
    <w:rsid w:val="00D613C7"/>
    <w:rsid w:val="00D65682"/>
    <w:rsid w:val="00D712A4"/>
    <w:rsid w:val="00D7264F"/>
    <w:rsid w:val="00D76DD2"/>
    <w:rsid w:val="00D773C6"/>
    <w:rsid w:val="00D84E5C"/>
    <w:rsid w:val="00D86FF6"/>
    <w:rsid w:val="00D902E1"/>
    <w:rsid w:val="00D94DD8"/>
    <w:rsid w:val="00D96765"/>
    <w:rsid w:val="00D974CF"/>
    <w:rsid w:val="00D97CF4"/>
    <w:rsid w:val="00DA116A"/>
    <w:rsid w:val="00DB4415"/>
    <w:rsid w:val="00DB6859"/>
    <w:rsid w:val="00DC1052"/>
    <w:rsid w:val="00DC4400"/>
    <w:rsid w:val="00DD0EBA"/>
    <w:rsid w:val="00DD1A7F"/>
    <w:rsid w:val="00DD4A78"/>
    <w:rsid w:val="00DD5FFF"/>
    <w:rsid w:val="00DD7A4A"/>
    <w:rsid w:val="00DE1A49"/>
    <w:rsid w:val="00DF13B4"/>
    <w:rsid w:val="00DF5CA9"/>
    <w:rsid w:val="00E12062"/>
    <w:rsid w:val="00E1209C"/>
    <w:rsid w:val="00E15769"/>
    <w:rsid w:val="00E1645F"/>
    <w:rsid w:val="00E173EF"/>
    <w:rsid w:val="00E227A1"/>
    <w:rsid w:val="00E26E02"/>
    <w:rsid w:val="00E34FFC"/>
    <w:rsid w:val="00E41B0E"/>
    <w:rsid w:val="00E453C3"/>
    <w:rsid w:val="00E462F7"/>
    <w:rsid w:val="00E53024"/>
    <w:rsid w:val="00E5763C"/>
    <w:rsid w:val="00E57E58"/>
    <w:rsid w:val="00E6537C"/>
    <w:rsid w:val="00E67885"/>
    <w:rsid w:val="00E71C49"/>
    <w:rsid w:val="00E76E3C"/>
    <w:rsid w:val="00E8191C"/>
    <w:rsid w:val="00E8387D"/>
    <w:rsid w:val="00E84402"/>
    <w:rsid w:val="00E8542F"/>
    <w:rsid w:val="00E87A2D"/>
    <w:rsid w:val="00E87E69"/>
    <w:rsid w:val="00E96E85"/>
    <w:rsid w:val="00E974A2"/>
    <w:rsid w:val="00EA1DE2"/>
    <w:rsid w:val="00EA23CA"/>
    <w:rsid w:val="00EA2773"/>
    <w:rsid w:val="00EA31AE"/>
    <w:rsid w:val="00EA6A1B"/>
    <w:rsid w:val="00EB6B4E"/>
    <w:rsid w:val="00EC4914"/>
    <w:rsid w:val="00EC674E"/>
    <w:rsid w:val="00ED0713"/>
    <w:rsid w:val="00ED2799"/>
    <w:rsid w:val="00ED2E8E"/>
    <w:rsid w:val="00ED5F18"/>
    <w:rsid w:val="00ED60E2"/>
    <w:rsid w:val="00EE11D2"/>
    <w:rsid w:val="00EE5D67"/>
    <w:rsid w:val="00EE6367"/>
    <w:rsid w:val="00EF049A"/>
    <w:rsid w:val="00EF1151"/>
    <w:rsid w:val="00EF1E6F"/>
    <w:rsid w:val="00EF2D81"/>
    <w:rsid w:val="00EF4416"/>
    <w:rsid w:val="00EF4B4C"/>
    <w:rsid w:val="00F0097B"/>
    <w:rsid w:val="00F01BDE"/>
    <w:rsid w:val="00F03F12"/>
    <w:rsid w:val="00F055AE"/>
    <w:rsid w:val="00F10977"/>
    <w:rsid w:val="00F15FE2"/>
    <w:rsid w:val="00F219EA"/>
    <w:rsid w:val="00F22807"/>
    <w:rsid w:val="00F23A0A"/>
    <w:rsid w:val="00F23B73"/>
    <w:rsid w:val="00F266FA"/>
    <w:rsid w:val="00F305C3"/>
    <w:rsid w:val="00F361E4"/>
    <w:rsid w:val="00F362B9"/>
    <w:rsid w:val="00F363F5"/>
    <w:rsid w:val="00F36FDB"/>
    <w:rsid w:val="00F40DAC"/>
    <w:rsid w:val="00F42220"/>
    <w:rsid w:val="00F472EE"/>
    <w:rsid w:val="00F50C51"/>
    <w:rsid w:val="00F5285B"/>
    <w:rsid w:val="00F54C0B"/>
    <w:rsid w:val="00F56F59"/>
    <w:rsid w:val="00F60539"/>
    <w:rsid w:val="00F67DB2"/>
    <w:rsid w:val="00F77787"/>
    <w:rsid w:val="00F819F2"/>
    <w:rsid w:val="00F84B6B"/>
    <w:rsid w:val="00F86E22"/>
    <w:rsid w:val="00F87B7E"/>
    <w:rsid w:val="00F94B6F"/>
    <w:rsid w:val="00F94C70"/>
    <w:rsid w:val="00FA2354"/>
    <w:rsid w:val="00FA3BF4"/>
    <w:rsid w:val="00FA67CC"/>
    <w:rsid w:val="00FA7334"/>
    <w:rsid w:val="00FB1D1B"/>
    <w:rsid w:val="00FB3C66"/>
    <w:rsid w:val="00FB4DF3"/>
    <w:rsid w:val="00FB773F"/>
    <w:rsid w:val="00FC171A"/>
    <w:rsid w:val="00FC5721"/>
    <w:rsid w:val="00FD33C7"/>
    <w:rsid w:val="00FD3DCE"/>
    <w:rsid w:val="00FD543C"/>
    <w:rsid w:val="00FE6EF9"/>
    <w:rsid w:val="00FF256F"/>
    <w:rsid w:val="00FF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61E66"/>
  <w15:chartTrackingRefBased/>
  <w15:docId w15:val="{86F79D87-0244-4267-AC8D-121852C2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130A4F"/>
    <w:pPr>
      <w:keepNext/>
      <w:jc w:val="right"/>
      <w:outlineLvl w:val="2"/>
    </w:pPr>
    <w:rPr>
      <w:rFonts w:ascii="Angsana New" w:eastAsia="Times New Roman" w:hAnsi="Angsana New"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paragraph" w:styleId="BodyText2">
    <w:name w:val="Body Text 2"/>
    <w:basedOn w:val="Normal"/>
    <w:link w:val="BodyText2Char"/>
    <w:rsid w:val="00BA2076"/>
    <w:pPr>
      <w:spacing w:before="120"/>
    </w:pPr>
    <w:rPr>
      <w:rFonts w:ascii="Angsana New" w:hAnsi="Angsana New"/>
      <w:sz w:val="32"/>
      <w:szCs w:val="32"/>
      <w:lang w:val="x-none" w:eastAsia="x-none"/>
    </w:rPr>
  </w:style>
  <w:style w:type="character" w:customStyle="1" w:styleId="BodyText2Char">
    <w:name w:val="Body Text 2 Char"/>
    <w:link w:val="BodyText2"/>
    <w:rsid w:val="00BA2076"/>
    <w:rPr>
      <w:rFonts w:ascii="Angsana New" w:hAnsi="Angsana New"/>
      <w:sz w:val="32"/>
      <w:szCs w:val="32"/>
    </w:rPr>
  </w:style>
  <w:style w:type="paragraph" w:styleId="BalloonText">
    <w:name w:val="Balloon Text"/>
    <w:basedOn w:val="Normal"/>
    <w:link w:val="BalloonTextChar"/>
    <w:rsid w:val="00433E60"/>
    <w:rPr>
      <w:rFonts w:ascii="Tahoma" w:hAnsi="Tahoma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433E60"/>
    <w:rPr>
      <w:rFonts w:ascii="Tahoma" w:hAnsi="Tahoma"/>
      <w:sz w:val="16"/>
    </w:rPr>
  </w:style>
  <w:style w:type="paragraph" w:styleId="NormalWeb">
    <w:name w:val="Normal (Web)"/>
    <w:basedOn w:val="Normal"/>
    <w:uiPriority w:val="99"/>
    <w:unhideWhenUsed/>
    <w:rsid w:val="002E62D6"/>
    <w:pPr>
      <w:spacing w:before="100" w:beforeAutospacing="1" w:after="100" w:afterAutospacing="1"/>
    </w:pPr>
    <w:rPr>
      <w:rFonts w:ascii="Angsana New" w:eastAsia="Times New Roman" w:hAnsi="Angsana New"/>
      <w:sz w:val="28"/>
    </w:rPr>
  </w:style>
  <w:style w:type="paragraph" w:styleId="Header">
    <w:name w:val="header"/>
    <w:basedOn w:val="Normal"/>
    <w:link w:val="HeaderChar"/>
    <w:rsid w:val="00676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76169"/>
    <w:rPr>
      <w:sz w:val="24"/>
      <w:szCs w:val="28"/>
    </w:rPr>
  </w:style>
  <w:style w:type="paragraph" w:styleId="Footer">
    <w:name w:val="footer"/>
    <w:basedOn w:val="Normal"/>
    <w:link w:val="FooterChar"/>
    <w:rsid w:val="00676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76169"/>
    <w:rPr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A403A0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14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130A4F"/>
    <w:rPr>
      <w:rFonts w:ascii="Angsana New" w:eastAsia="Times New Roman" w:hAnsi="Angsana New" w:cs="AngsanaUPC"/>
      <w:sz w:val="32"/>
      <w:szCs w:val="32"/>
    </w:rPr>
  </w:style>
  <w:style w:type="paragraph" w:styleId="ListParagraph">
    <w:name w:val="List Paragraph"/>
    <w:basedOn w:val="Normal"/>
    <w:uiPriority w:val="34"/>
    <w:qFormat/>
    <w:rsid w:val="00F01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F2C84-EB35-4989-8999-B160505D29DD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021FF160-36C5-44A4-BF3B-03EF01514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C:\Users\MSI\AppData\Local\Chemistry Add-in for Word\Chemistry Gallery\Chem4Word.dotx</Template>
  <TotalTime>17</TotalTime>
  <Pages>1</Pages>
  <Words>331</Words>
  <Characters>1617</Characters>
  <Application>Microsoft Office Word</Application>
  <DocSecurity>0</DocSecurity>
  <Lines>46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รัชพล อาษาพนม</cp:lastModifiedBy>
  <cp:revision>30</cp:revision>
  <cp:lastPrinted>2025-04-09T04:48:00Z</cp:lastPrinted>
  <dcterms:created xsi:type="dcterms:W3CDTF">2026-03-12T19:09:00Z</dcterms:created>
  <dcterms:modified xsi:type="dcterms:W3CDTF">2026-03-12T19:54:00Z</dcterms:modified>
</cp:coreProperties>
</file>